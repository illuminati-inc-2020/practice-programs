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AC" w:rsidRPr="00BA55FD" w:rsidRDefault="00BB6FF2" w:rsidP="002C3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8.3pt;margin-top:-30.55pt;width:423.1pt;height:78.7pt;z-index:251665408;v-text-anchor:middle">
            <v:textbox inset="0,0,0,0">
              <w:txbxContent>
                <w:p w:rsidR="00715878" w:rsidRP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1" type="#_x0000_t202" style="position:absolute;margin-left:104.8pt;margin-top:-14.65pt;width:421.3pt;height:48.55pt;z-index:251670528" stroked="f">
            <v:fill opacity="0"/>
            <v:textbox>
              <w:txbxContent>
                <w:p w:rsidR="00715878" w:rsidRPr="00715878" w:rsidRDefault="00A502AE" w:rsidP="0071587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36"/>
                    </w:rPr>
                  </w:pPr>
                  <w:r>
                    <w:rPr>
                      <w:rFonts w:ascii="Times New Roman" w:hAnsi="Times New Roman" w:cs="Times New Roman"/>
                      <w:sz w:val="36"/>
                    </w:rPr>
                    <w:t>SINGLY LINKED LIST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0" type="#_x0000_t202" style="position:absolute;margin-left:-17.4pt;margin-top:-23pt;width:108.15pt;height:23.45pt;z-index:251669504" stroked="f">
            <v:fill opacity="0"/>
            <v:textbox>
              <w:txbxContent>
                <w:p w:rsidR="00715878" w:rsidRPr="00715878" w:rsidRDefault="00715878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 w:rsidRPr="00715878">
                    <w:rPr>
                      <w:rFonts w:ascii="Times New Roman" w:hAnsi="Times New Roman" w:cs="Times New Roman"/>
                      <w:sz w:val="24"/>
                    </w:rPr>
                    <w:t>Experiment No.:</w:t>
                  </w:r>
                  <w:r w:rsidR="00A502AE">
                    <w:rPr>
                      <w:rFonts w:ascii="Times New Roman" w:hAnsi="Times New Roman" w:cs="Times New Roman"/>
                      <w:sz w:val="24"/>
                    </w:rPr>
                    <w:t>2a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9" type="#_x0000_t202" style="position:absolute;margin-left:-17.4pt;margin-top:18pt;width:108.15pt;height:23.45pt;z-index:251668480" stroked="f">
            <v:fill opacity="0"/>
            <v:textbox>
              <w:txbxContent>
                <w:p w:rsidR="00715878" w:rsidRPr="00715878" w:rsidRDefault="00A502AE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07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08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2012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8" type="#_x0000_t202" style="position:absolute;margin-left:-26.05pt;margin-top:8.8pt;width:124.35pt;height:39.35pt;z-index:251667456">
            <v:textbox>
              <w:txbxContent>
                <w:p w:rsid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7" type="#_x0000_t202" style="position:absolute;margin-left:-26.05pt;margin-top:-30.55pt;width:124.35pt;height:39.35pt;z-index:251666432">
            <v:textbox>
              <w:txbxContent>
                <w:p w:rsidR="00715878" w:rsidRPr="00715878" w:rsidRDefault="00715878" w:rsidP="00715878"/>
              </w:txbxContent>
            </v:textbox>
          </v:shape>
        </w:pict>
      </w:r>
      <w:r w:rsidR="000201D4">
        <w:rPr>
          <w:rFonts w:ascii="Times New Roman" w:hAnsi="Times New Roman" w:cs="Times New Roman"/>
          <w:sz w:val="24"/>
          <w:szCs w:val="24"/>
        </w:rPr>
        <w:t>Nobody</w:t>
      </w:r>
    </w:p>
    <w:p w:rsidR="00715878" w:rsidRPr="00BA55FD" w:rsidRDefault="00715878" w:rsidP="00715878">
      <w:pPr>
        <w:pStyle w:val="Heading1"/>
        <w:ind w:hanging="90"/>
        <w:rPr>
          <w:rFonts w:ascii="Times New Roman" w:hAnsi="Times New Roman" w:cs="Times New Roman"/>
          <w:sz w:val="24"/>
          <w:szCs w:val="24"/>
        </w:rPr>
      </w:pPr>
    </w:p>
    <w:p w:rsidR="00B730BC" w:rsidRPr="00BA55FD" w:rsidRDefault="00B730BC" w:rsidP="008D2C7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B730BC" w:rsidRPr="001341B6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>AIM:</w:t>
      </w:r>
    </w:p>
    <w:p w:rsidR="00B730BC" w:rsidRPr="001341B6" w:rsidRDefault="000D141C" w:rsidP="000D141C">
      <w:pPr>
        <w:pStyle w:val="Heading1"/>
        <w:ind w:firstLine="720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>Implement Singly Linked List.</w:t>
      </w:r>
    </w:p>
    <w:p w:rsidR="00B730BC" w:rsidRPr="001341B6" w:rsidRDefault="00B730BC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</w:p>
    <w:p w:rsidR="00B730BC" w:rsidRPr="001341B6" w:rsidRDefault="00B730BC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</w:p>
    <w:p w:rsidR="00542DF5" w:rsidRPr="001341B6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>ALGORITHM:</w:t>
      </w:r>
    </w:p>
    <w:p w:rsidR="00A354A9" w:rsidRPr="001341B6" w:rsidRDefault="00A354A9" w:rsidP="008A343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All the linked list algorithms here </w:t>
      </w: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uses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a linked list with nodes with structure as following: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</w:p>
    <w:tbl>
      <w:tblPr>
        <w:tblW w:w="0" w:type="auto"/>
        <w:tblInd w:w="3241" w:type="dxa"/>
        <w:tblLayout w:type="fixed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635"/>
        <w:gridCol w:w="1584"/>
      </w:tblGrid>
      <w:tr w:rsidR="00A354A9" w:rsidRPr="001341B6">
        <w:trPr>
          <w:trHeight w:val="1"/>
        </w:trPr>
        <w:tc>
          <w:tcPr>
            <w:tcW w:w="1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1341B6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1341B6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Data</w:t>
            </w:r>
          </w:p>
        </w:tc>
        <w:tc>
          <w:tcPr>
            <w:tcW w:w="15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1341B6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1341B6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Next</w:t>
            </w:r>
          </w:p>
        </w:tc>
      </w:tr>
    </w:tbl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The members of the structure node are:</w:t>
      </w:r>
    </w:p>
    <w:p w:rsidR="00A354A9" w:rsidRPr="001341B6" w:rsidRDefault="00A354A9" w:rsidP="008A343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Data: Holds the data for the current node.</w:t>
      </w:r>
    </w:p>
    <w:p w:rsidR="00A354A9" w:rsidRPr="001341B6" w:rsidRDefault="00A354A9" w:rsidP="008A343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Next: Holds the linke</w:t>
      </w:r>
      <w:r w:rsidR="00FF15A4"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to the next node.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Here a linked list is represented as a structure as following: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tbl>
      <w:tblPr>
        <w:tblW w:w="0" w:type="auto"/>
        <w:tblInd w:w="3226" w:type="dxa"/>
        <w:tblLayout w:type="fixed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650"/>
        <w:gridCol w:w="1590"/>
      </w:tblGrid>
      <w:tr w:rsidR="00A354A9" w:rsidRPr="001341B6">
        <w:trPr>
          <w:trHeight w:val="1"/>
        </w:trPr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1341B6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1341B6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Head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1341B6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1341B6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Length</w:t>
            </w:r>
          </w:p>
        </w:tc>
      </w:tr>
    </w:tbl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Head: Head node of the linked list.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Length: Current number of nodes of the linked list </w:t>
      </w:r>
      <w:r w:rsidR="00784E25"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initialized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at 0.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ins(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inserts a node at a specific index of a given singly linked list.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A linked list 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data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The data to be inserted in list.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index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The index where the data is to be inserted in the linked list.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value: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none.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ins(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list, data, index)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createnode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()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The function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createnode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() is used to allocate a space or a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="002E208E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* node in memory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'temp', a pointer to node, is used to hold the newly created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node */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=data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'temp1'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,a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pointer to node, is used to access the list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sequentially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i=0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'i' is used to count the index of the node 'temp1' is currently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holding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i&lt;index)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=temp1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length+1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del(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deletes a node at a specific index from a given singly linked list.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: A </w:t>
      </w:r>
      <w:proofErr w:type="spell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linkedlist</w:t>
      </w:r>
      <w:proofErr w:type="spell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index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The index of the node to be deleted in the linked list.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value: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Returns the deleted data on success and 0 on failure.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del(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list, index)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3C3B40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'temp1'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,a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pointer to node is used to access the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linked list sequentially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'i' is used to count the index of the node 'temp1' is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current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;y</w:t>
      </w:r>
      <w:proofErr w:type="spellEnd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holding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i&lt;index)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temp1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'temp', a pointer to mode, holds the node to be deleted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' holds the data to be returned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freenode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temp)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the function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freenode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()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deallocates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an allocated space of a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node in memory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length-1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return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linear_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search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searches indices all nodes </w:t>
      </w:r>
      <w:proofErr w:type="spell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mathing</w:t>
      </w:r>
      <w:proofErr w:type="spell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with a given data in a singly linked list using the linear search method.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: A </w:t>
      </w:r>
      <w:proofErr w:type="spell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limked</w:t>
      </w:r>
      <w:proofErr w:type="spell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list.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data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The data to be searched in the linked list.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Returns 1 on success and 0 on failure.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linear_</w:t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search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list, data) 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0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'found' is a flag, indicates whether the data is found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'temp' is a pointer to node, used to access the linked list 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sequentially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'i' counts the index if the node hold by 'temp' */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 ≠ NULL)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=data)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1;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“Data found at position i”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found=0)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"Data not found"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return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found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="006D1563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display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prints a singly linked list from a given lower bound to a given upper bound of index.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A linked list.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spellStart"/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lb</w:t>
      </w:r>
      <w:proofErr w:type="spellEnd"/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Lower bound of the index to printed.</w:t>
      </w:r>
    </w:p>
    <w:p w:rsidR="00A354A9" w:rsidRPr="001341B6" w:rsidRDefault="00A354A9" w:rsidP="00375C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spellStart"/>
      <w:proofErr w:type="gramStart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ub</w:t>
      </w:r>
      <w:proofErr w:type="spellEnd"/>
      <w:proofErr w:type="gramEnd"/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Upper bound of the index to printed.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</w:t>
      </w:r>
      <w:r w:rsidRPr="001341B6">
        <w:rPr>
          <w:rFonts w:ascii="Times New Roman" w:eastAsia="Liberation Serif" w:hAnsi="Times New Roman" w:cs="Times New Roman"/>
          <w:sz w:val="20"/>
          <w:szCs w:val="20"/>
          <w:lang w:bidi="ar-SA"/>
        </w:rPr>
        <w:t>: None.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1341B6" w:rsidRDefault="006D1563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display</w:t>
      </w:r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list, </w:t>
      </w:r>
      <w:proofErr w:type="spellStart"/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lb</w:t>
      </w:r>
      <w:proofErr w:type="spellEnd"/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, </w:t>
      </w:r>
      <w:proofErr w:type="spellStart"/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ub</w:t>
      </w:r>
      <w:proofErr w:type="spellEnd"/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="00A354A9"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i=1;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i ≤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ub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AND temp ≠ NULL)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i ≥ 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lb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</w:p>
    <w:p w:rsidR="003C3B40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"</w:t>
      </w:r>
      <w:proofErr w:type="spell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”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1341B6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1341B6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1341B6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542DF5" w:rsidRPr="001341B6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>SOURCE CODE: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iostream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cstdlib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cstdio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&lt;vector&gt;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"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..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/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myexception.h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std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exception;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class DT&gt; class Node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public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 *next;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Node(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DT, Node*);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class DT&gt; Node&lt;DT&gt;::Node(DT data, Node* next=NULL)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:data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:next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class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length;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**head;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public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~</w:t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insert(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DT);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DT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remove(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DT&amp;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operator[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DT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set(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DT);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clear();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traverse();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reverse();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vector&lt;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 search(DT);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size=0)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try{</w:t>
      </w:r>
      <w:proofErr w:type="gram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Node&lt;DT&gt;*;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)=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NULL;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i=0;i&lt;size; i++)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*temp=*(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)=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new Node&lt;DT&gt;((DT)0, temp);</w:t>
      </w:r>
    </w:p>
    <w:p w:rsidR="003C3B40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=0;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}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catch(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cerr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&lt;&lt;"ERROR :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 l)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try{</w:t>
      </w:r>
      <w:proofErr w:type="gram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Node&lt;DT&gt;*;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)=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NULL;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Node&lt;DT&gt; *temp1=*(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l.head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), **temp2=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 temp1!=NULL; temp1=temp1-&gt;next, temp2=&amp;((*temp2)-&gt;next))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*temp2=new Node&lt;DT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temp1-&gt;data);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l.length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}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catch(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cerr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&lt;&lt;"ERROR :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&lt;DT&gt;::~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 *temp!=NULL;)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=*temp;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*temp)-&gt;next;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=0;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void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&lt;DT&gt;::insert(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index, DT data)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index&lt;0 || index&gt;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*temp!=NULL &amp;&amp; i&lt;index; temp=&amp;((*temp)-&gt;next), i++);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try{</w:t>
      </w:r>
      <w:proofErr w:type="gram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Node&lt;DT&gt;*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newnode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Node&lt;DT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data, *temp);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newnode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++;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}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catch(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cerr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&lt;&lt;"ERROR :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bad_alloc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DT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&lt;DT&gt;::remove(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index)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::length==0)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index&lt;0 || index&gt;=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*temp!=NULL &amp;&amp; i&lt;index; temp=&amp;((*temp)-&gt;next), i++);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=*temp;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*temp)-&gt;next;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data=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-&gt;data;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3C3B40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--;</w:t>
      </w: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3C3B40">
      <w:pPr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7A9D64E" wp14:editId="398F2C4D">
            <wp:extent cx="5770800" cy="289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058" t="19384" r="39423" b="36431"/>
                    <a:stretch/>
                  </pic:blipFill>
                  <pic:spPr bwMode="auto">
                    <a:xfrm>
                      <a:off x="0" y="0"/>
                      <a:ext cx="5770800" cy="28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3" w:rsidRPr="006E3EA3" w:rsidRDefault="006E3EA3" w:rsidP="006E3EA3">
      <w:pPr>
        <w:jc w:val="center"/>
        <w:rPr>
          <w:rFonts w:cstheme="minorHAnsi"/>
          <w:b/>
          <w:bCs/>
          <w:sz w:val="20"/>
          <w:szCs w:val="20"/>
        </w:rPr>
      </w:pPr>
      <w:r w:rsidRPr="006E3EA3">
        <w:rPr>
          <w:rFonts w:cstheme="minorHAnsi"/>
          <w:b/>
          <w:bCs/>
          <w:sz w:val="20"/>
          <w:szCs w:val="20"/>
        </w:rPr>
        <w:t>Fig 1: Empty Linked List</w:t>
      </w: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6E3EA3" w:rsidRDefault="003C3B40">
      <w:pPr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44A36821" wp14:editId="4BDE91E1">
            <wp:extent cx="5864400" cy="294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897" t="19099" r="39263" b="36431"/>
                    <a:stretch/>
                  </pic:blipFill>
                  <pic:spPr bwMode="auto">
                    <a:xfrm>
                      <a:off x="0" y="0"/>
                      <a:ext cx="5864400" cy="29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B40" w:rsidRPr="006E3EA3" w:rsidRDefault="006E3EA3" w:rsidP="006E3EA3">
      <w:pPr>
        <w:jc w:val="center"/>
        <w:rPr>
          <w:rFonts w:ascii="Courier New" w:hAnsi="Courier New" w:cs="Courier New"/>
          <w:sz w:val="20"/>
          <w:szCs w:val="20"/>
        </w:rPr>
      </w:pPr>
      <w:r w:rsidRPr="006E3EA3">
        <w:rPr>
          <w:rFonts w:cstheme="minorHAnsi"/>
          <w:b/>
          <w:bCs/>
          <w:sz w:val="20"/>
          <w:szCs w:val="20"/>
        </w:rPr>
        <w:t>Fig 2:</w:t>
      </w:r>
      <w:r>
        <w:rPr>
          <w:rFonts w:ascii="Courier New" w:hAnsi="Courier New" w:cs="Courier New"/>
          <w:sz w:val="20"/>
          <w:szCs w:val="20"/>
        </w:rPr>
        <w:t xml:space="preserve"> Insertion</w:t>
      </w:r>
      <w:r w:rsidR="003C3B40" w:rsidRPr="006E3EA3">
        <w:rPr>
          <w:rFonts w:ascii="Courier New" w:hAnsi="Courier New" w:cs="Courier New"/>
          <w:sz w:val="20"/>
          <w:szCs w:val="20"/>
        </w:rPr>
        <w:br w:type="page"/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DT&amp;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&lt;DT&gt;::operator[](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index)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::length==0)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index&lt;0 || index&gt;=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*temp=*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temp!=NULL &amp;&amp; i&lt;index; temp=temp-&gt;next, i++);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temp-&gt;data;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DT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&lt;DT&gt;::get(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index)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::length==0)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index&lt;0 || index&gt;=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*temp=*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temp!=NULL &amp;&amp; i&lt;index; temp=temp-&gt;next, i++);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temp-&gt;data;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void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&lt;DT&gt;::set(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index, DT data)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::length==0)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index&lt;0 || index&gt;=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*temp=*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temp!=NULL &amp;&amp; i&lt;index; temp=temp-&gt;next, i++);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-&gt;data=data;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void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&lt;DT&gt;::clear()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::length==0)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::head; *temp!=NULL;)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=*temp;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*temp)-&gt;next;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=0;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void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&lt;DT&gt;::traverse()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&lt;&lt;i&lt;&lt;</w:t>
      </w:r>
      <w:r w:rsidR="006E3EA3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-&gt; </w:t>
      </w:r>
      <w:r w:rsidR="006E3EA3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“</w:t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&lt;&lt;get(i)&lt;&lt;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void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&lt;DT&gt;::reverse()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lastnode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=NULL;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::length; i++)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*next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*temp)-&gt;next;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(*temp)-&gt;next=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lastnode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lastnode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=*temp;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*temp=next;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*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lastnode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3C3B40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class DT&gt;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ostream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&amp; operator&lt;&lt;(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ostream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&amp;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,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 l) {</w:t>
      </w:r>
    </w:p>
    <w:p w:rsidR="00854B7C" w:rsidRDefault="00854B7C" w:rsidP="003C3B40"/>
    <w:p w:rsidR="00854B7C" w:rsidRDefault="00854B7C" w:rsidP="003C3B40"/>
    <w:p w:rsidR="00854B7C" w:rsidRDefault="00854B7C" w:rsidP="003C3B40"/>
    <w:p w:rsidR="00854B7C" w:rsidRDefault="003C3B40" w:rsidP="003C3B40">
      <w:r>
        <w:rPr>
          <w:noProof/>
          <w:lang w:bidi="ar-SA"/>
        </w:rPr>
        <w:drawing>
          <wp:inline distT="0" distB="0" distL="0" distR="0" wp14:anchorId="6B7C40B1" wp14:editId="18CAC276">
            <wp:extent cx="5868000" cy="297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058" t="19384" r="39262" b="35861"/>
                    <a:stretch/>
                  </pic:blipFill>
                  <pic:spPr bwMode="auto">
                    <a:xfrm>
                      <a:off x="0" y="0"/>
                      <a:ext cx="5868000" cy="29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B7C" w:rsidRDefault="006E3EA3" w:rsidP="006E3EA3">
      <w:pPr>
        <w:jc w:val="center"/>
      </w:pPr>
      <w:r>
        <w:t>Fig 3: Insertion</w:t>
      </w:r>
    </w:p>
    <w:p w:rsidR="003C3B40" w:rsidRDefault="003C3B40" w:rsidP="003C3B40">
      <w:r>
        <w:rPr>
          <w:noProof/>
          <w:lang w:bidi="ar-SA"/>
        </w:rPr>
        <w:drawing>
          <wp:inline distT="0" distB="0" distL="0" distR="0" wp14:anchorId="3592DB98" wp14:editId="5DFF2EEF">
            <wp:extent cx="5871600" cy="291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897" t="19669" r="39424" b="36431"/>
                    <a:stretch/>
                  </pic:blipFill>
                  <pic:spPr bwMode="auto">
                    <a:xfrm>
                      <a:off x="0" y="0"/>
                      <a:ext cx="5871600" cy="29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3" w:rsidRDefault="006E3EA3" w:rsidP="006E3EA3">
      <w:pPr>
        <w:jc w:val="center"/>
      </w:pPr>
      <w:r>
        <w:t>Fig 4: Insertion</w:t>
      </w:r>
    </w:p>
    <w:p w:rsidR="003C3B40" w:rsidRDefault="003C3B40" w:rsidP="006E3EA3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&lt;&lt;"{";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l.getLength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&lt;&lt;(i==0?"":",")&lt;&lt;l[i];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&lt;&lt;"}";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os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template&lt;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class DT&gt; vector&lt;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&lt;DT&gt;::search(DT e)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vector&lt;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 result;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Node&lt;DT&gt; **temp=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:head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*temp!=NULL; temp=&amp;((*temp)-&gt;next),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(*temp)-&gt;data==e)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result.push_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back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result;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main(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&gt; </w:t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5);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choice=1, e,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vector&lt;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&gt;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while(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system(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cls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&lt;&lt;"SINGLY LINKED LIST"&lt;&lt;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&lt;&lt;"1.Insert at any index"&lt;&lt;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&lt;&lt;"2.Delete at any index"&lt;&lt;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&lt;&lt;"3.Delete a specific data"&lt;&lt;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&lt;&lt;"4.Search"&lt;&lt;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&lt;&lt;"5.Display"&lt;&lt;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&lt;&lt;"0.Exit"&lt;&lt;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&lt;&lt;"Enter your choice_";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&gt;&gt;choice;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switch(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1: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an element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&gt;&gt;e;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the index to be inserted at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l.insert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e);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}catch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&lt;&lt;"Error : 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ex.getMessage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2: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the index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l.remove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}catch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IndexOutOfBoundsException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&lt;&lt;"Error : 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ex.getMessage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3C3B40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}catch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LinkedListEmptyException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854B7C" w:rsidRDefault="00854B7C" w:rsidP="003C3B40"/>
    <w:p w:rsidR="00854B7C" w:rsidRDefault="00854B7C" w:rsidP="003C3B40"/>
    <w:p w:rsidR="00854B7C" w:rsidRDefault="00854B7C" w:rsidP="003C3B40"/>
    <w:p w:rsidR="00854B7C" w:rsidRDefault="003C3B40" w:rsidP="003C3B40">
      <w:r>
        <w:rPr>
          <w:noProof/>
          <w:lang w:bidi="ar-SA"/>
        </w:rPr>
        <w:drawing>
          <wp:inline distT="0" distB="0" distL="0" distR="0" wp14:anchorId="74DA2EE3" wp14:editId="7145B8DE">
            <wp:extent cx="5788800" cy="291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058" t="19384" r="39262" b="36146"/>
                    <a:stretch/>
                  </pic:blipFill>
                  <pic:spPr bwMode="auto">
                    <a:xfrm>
                      <a:off x="0" y="0"/>
                      <a:ext cx="5788800" cy="29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3" w:rsidRDefault="006E3EA3" w:rsidP="006E3EA3">
      <w:pPr>
        <w:jc w:val="center"/>
      </w:pPr>
      <w:r>
        <w:t>Fig 5: Deletion</w:t>
      </w:r>
    </w:p>
    <w:p w:rsidR="00854B7C" w:rsidRDefault="00854B7C" w:rsidP="003C3B40"/>
    <w:p w:rsidR="003C3B40" w:rsidRDefault="003C3B40" w:rsidP="003C3B40">
      <w:r>
        <w:rPr>
          <w:noProof/>
          <w:lang w:bidi="ar-SA"/>
        </w:rPr>
        <w:drawing>
          <wp:inline distT="0" distB="0" distL="0" distR="0" wp14:anchorId="1AD206F9" wp14:editId="06624EB6">
            <wp:extent cx="5878800" cy="296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37" t="19669" r="39423" b="35576"/>
                    <a:stretch/>
                  </pic:blipFill>
                  <pic:spPr bwMode="auto">
                    <a:xfrm>
                      <a:off x="0" y="0"/>
                      <a:ext cx="58788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3" w:rsidRPr="00B62763" w:rsidRDefault="006E3EA3" w:rsidP="006E3EA3">
      <w:pPr>
        <w:jc w:val="center"/>
      </w:pPr>
      <w:r>
        <w:t>Fig 6: Deletion</w:t>
      </w:r>
    </w:p>
    <w:p w:rsidR="003C3B40" w:rsidRDefault="003C3B40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&lt;&lt;"Error : 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ex.getMessage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3: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an element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&gt;&gt;e;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l.search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search_result.empty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&lt;&lt;"Not found"&lt;&lt;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if(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search_result.size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()==1)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l.remove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[0]);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&lt;&lt;"Deleted  at index 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[0]&lt;&lt;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&lt;&lt;"Match found at index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search_result.size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[i]&lt;&lt;",";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&lt;&lt;"Do you want to remove all 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occurance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(y=1/n=0) : 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&gt;&gt;choice;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switch(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1: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search_result.size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l.remove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[i]-i);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index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l[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]==e)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l.remove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idx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&lt;&lt;"Wrong index"&lt;&lt;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choice=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3;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4: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an element :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&gt;&gt;e;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l.search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search_result.empty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&lt;&lt;"Not found"&lt;&lt;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&lt;&lt;"Match found at index 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search_result.size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 i++)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search_result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[i]&lt;&lt;",";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5: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l.traverse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3C3B40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Default="00854B7C">
      <w:pPr>
        <w:rPr>
          <w:rFonts w:ascii="Courier New" w:hAnsi="Courier New" w:cs="Courier New"/>
          <w:b/>
          <w:bCs/>
          <w:sz w:val="20"/>
          <w:szCs w:val="20"/>
        </w:rPr>
      </w:pPr>
    </w:p>
    <w:p w:rsidR="00854B7C" w:rsidRPr="006E3EA3" w:rsidRDefault="003C3B40">
      <w:pPr>
        <w:rPr>
          <w:rFonts w:cstheme="minorHAnsi"/>
          <w:b/>
          <w:bCs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14E9D0D" wp14:editId="3FEBB558">
            <wp:extent cx="5778000" cy="29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219" t="19383" r="39262" b="36147"/>
                    <a:stretch/>
                  </pic:blipFill>
                  <pic:spPr bwMode="auto">
                    <a:xfrm>
                      <a:off x="0" y="0"/>
                      <a:ext cx="5778000" cy="29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3" w:rsidRPr="006E3EA3" w:rsidRDefault="006E3EA3" w:rsidP="006E3EA3">
      <w:pPr>
        <w:jc w:val="center"/>
        <w:rPr>
          <w:rFonts w:cstheme="minorHAnsi"/>
          <w:b/>
          <w:bCs/>
          <w:sz w:val="20"/>
          <w:szCs w:val="20"/>
        </w:rPr>
      </w:pPr>
      <w:r w:rsidRPr="006E3EA3">
        <w:rPr>
          <w:rFonts w:cstheme="minorHAnsi"/>
          <w:b/>
          <w:bCs/>
          <w:sz w:val="20"/>
          <w:szCs w:val="20"/>
        </w:rPr>
        <w:t>Fig</w:t>
      </w:r>
      <w:r>
        <w:rPr>
          <w:rFonts w:cstheme="minorHAnsi"/>
          <w:b/>
          <w:bCs/>
          <w:sz w:val="20"/>
          <w:szCs w:val="20"/>
        </w:rPr>
        <w:t xml:space="preserve"> 7: Search</w:t>
      </w:r>
    </w:p>
    <w:p w:rsidR="00854B7C" w:rsidRPr="006E3EA3" w:rsidRDefault="00854B7C">
      <w:pPr>
        <w:rPr>
          <w:rFonts w:cstheme="minorHAnsi"/>
          <w:b/>
          <w:bCs/>
          <w:sz w:val="20"/>
          <w:szCs w:val="20"/>
        </w:rPr>
      </w:pPr>
    </w:p>
    <w:p w:rsidR="006E3EA3" w:rsidRDefault="003C3B40">
      <w:pPr>
        <w:rPr>
          <w:rFonts w:ascii="Courier New" w:hAnsi="Courier New" w:cs="Courier New"/>
          <w:b/>
          <w:bCs/>
          <w:sz w:val="20"/>
          <w:szCs w:val="20"/>
        </w:rPr>
      </w:pPr>
      <w:r w:rsidRPr="006E3EA3">
        <w:rPr>
          <w:rFonts w:cstheme="minorHAnsi"/>
          <w:noProof/>
          <w:lang w:bidi="ar-SA"/>
        </w:rPr>
        <w:drawing>
          <wp:inline distT="0" distB="0" distL="0" distR="0" wp14:anchorId="2E05EDA3" wp14:editId="347A509F">
            <wp:extent cx="5857200" cy="291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97" t="19383" r="39263" b="36432"/>
                    <a:stretch/>
                  </pic:blipFill>
                  <pic:spPr bwMode="auto">
                    <a:xfrm>
                      <a:off x="0" y="0"/>
                      <a:ext cx="5857200" cy="29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B40" w:rsidRPr="006E3EA3" w:rsidRDefault="006E3EA3" w:rsidP="006E3EA3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Fig 8</w:t>
      </w:r>
      <w:bookmarkStart w:id="0" w:name="_GoBack"/>
      <w:bookmarkEnd w:id="0"/>
      <w:r w:rsidRPr="006E3EA3">
        <w:rPr>
          <w:rFonts w:cstheme="minorHAnsi"/>
          <w:b/>
          <w:bCs/>
          <w:sz w:val="20"/>
          <w:szCs w:val="20"/>
        </w:rPr>
        <w:t>. Search</w:t>
      </w:r>
      <w:r w:rsidR="003C3B40" w:rsidRPr="006E3EA3">
        <w:rPr>
          <w:rFonts w:cstheme="minorHAnsi"/>
          <w:b/>
          <w:bCs/>
          <w:sz w:val="20"/>
          <w:szCs w:val="20"/>
        </w:rPr>
        <w:br w:type="page"/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default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cerr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&lt;&lt;"Wrong choice"&lt;&lt;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&lt;&lt;"Press any key..."&lt;&lt;</w:t>
      </w:r>
      <w:proofErr w:type="spell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getchar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getchar</w:t>
      </w:r>
      <w:proofErr w:type="spell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200983" w:rsidRPr="001341B6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341B6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3C3B40" w:rsidRPr="001341B6" w:rsidRDefault="003C3B40" w:rsidP="003C3B40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3C3B40" w:rsidRPr="001341B6" w:rsidRDefault="003C3B40" w:rsidP="003C3B40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>RESULT:</w:t>
      </w:r>
    </w:p>
    <w:p w:rsidR="003C3B40" w:rsidRPr="001341B6" w:rsidRDefault="003C3B40" w:rsidP="003C3B40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1341B6">
        <w:rPr>
          <w:rFonts w:ascii="Times New Roman" w:hAnsi="Times New Roman" w:cs="Times New Roman"/>
          <w:sz w:val="20"/>
          <w:szCs w:val="20"/>
        </w:rPr>
        <w:t xml:space="preserve">The experiment was run successfully.  It gave result as expected. </w:t>
      </w:r>
    </w:p>
    <w:p w:rsidR="003C3B40" w:rsidRPr="001341B6" w:rsidRDefault="003C3B40" w:rsidP="003C3B40">
      <w:pPr>
        <w:rPr>
          <w:rFonts w:ascii="Times New Roman" w:hAnsi="Times New Roman" w:cs="Times New Roman"/>
          <w:sz w:val="20"/>
          <w:szCs w:val="20"/>
        </w:rPr>
      </w:pPr>
    </w:p>
    <w:p w:rsidR="001D7314" w:rsidRDefault="001D7314" w:rsidP="00C14345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sectPr w:rsidR="001D7314" w:rsidSect="0017566F">
      <w:pgSz w:w="11907" w:h="16839" w:code="9"/>
      <w:pgMar w:top="1080" w:right="1440" w:bottom="1440" w:left="270" w:header="720" w:footer="720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FF2" w:rsidRDefault="00BB6FF2" w:rsidP="00715878">
      <w:pPr>
        <w:spacing w:after="0" w:line="240" w:lineRule="auto"/>
      </w:pPr>
      <w:r>
        <w:separator/>
      </w:r>
    </w:p>
  </w:endnote>
  <w:endnote w:type="continuationSeparator" w:id="0">
    <w:p w:rsidR="00BB6FF2" w:rsidRDefault="00BB6FF2" w:rsidP="0071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MS PMincho"/>
    <w:charset w:val="8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FF2" w:rsidRDefault="00BB6FF2" w:rsidP="00715878">
      <w:pPr>
        <w:spacing w:after="0" w:line="240" w:lineRule="auto"/>
      </w:pPr>
      <w:r>
        <w:separator/>
      </w:r>
    </w:p>
  </w:footnote>
  <w:footnote w:type="continuationSeparator" w:id="0">
    <w:p w:rsidR="00BB6FF2" w:rsidRDefault="00BB6FF2" w:rsidP="007158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48AACA6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05E98"/>
    <w:rsid w:val="000201D4"/>
    <w:rsid w:val="000949D9"/>
    <w:rsid w:val="000D141C"/>
    <w:rsid w:val="000D452F"/>
    <w:rsid w:val="001341B6"/>
    <w:rsid w:val="00142264"/>
    <w:rsid w:val="0017566F"/>
    <w:rsid w:val="001D6B13"/>
    <w:rsid w:val="001D7314"/>
    <w:rsid w:val="001E3BEE"/>
    <w:rsid w:val="00200983"/>
    <w:rsid w:val="002414FE"/>
    <w:rsid w:val="002C36AC"/>
    <w:rsid w:val="002E208E"/>
    <w:rsid w:val="002E3858"/>
    <w:rsid w:val="00326542"/>
    <w:rsid w:val="00341EEB"/>
    <w:rsid w:val="00375C4D"/>
    <w:rsid w:val="003927BD"/>
    <w:rsid w:val="003C3B40"/>
    <w:rsid w:val="003C4C2D"/>
    <w:rsid w:val="003F52F9"/>
    <w:rsid w:val="003F75B2"/>
    <w:rsid w:val="00480874"/>
    <w:rsid w:val="00491FEA"/>
    <w:rsid w:val="004C562B"/>
    <w:rsid w:val="004D69AE"/>
    <w:rsid w:val="004D7007"/>
    <w:rsid w:val="00542DF5"/>
    <w:rsid w:val="00557DA8"/>
    <w:rsid w:val="005751C6"/>
    <w:rsid w:val="00597AF5"/>
    <w:rsid w:val="005B2024"/>
    <w:rsid w:val="005B7E69"/>
    <w:rsid w:val="005D030F"/>
    <w:rsid w:val="0066545C"/>
    <w:rsid w:val="006B1428"/>
    <w:rsid w:val="006D0300"/>
    <w:rsid w:val="006D1563"/>
    <w:rsid w:val="006E3EA3"/>
    <w:rsid w:val="00715878"/>
    <w:rsid w:val="007729FD"/>
    <w:rsid w:val="00781DD1"/>
    <w:rsid w:val="00783D87"/>
    <w:rsid w:val="00784E25"/>
    <w:rsid w:val="007C5AA3"/>
    <w:rsid w:val="00845C07"/>
    <w:rsid w:val="00854B7C"/>
    <w:rsid w:val="008A343C"/>
    <w:rsid w:val="008D2C75"/>
    <w:rsid w:val="00981895"/>
    <w:rsid w:val="00986583"/>
    <w:rsid w:val="009930F1"/>
    <w:rsid w:val="009940B6"/>
    <w:rsid w:val="009B7330"/>
    <w:rsid w:val="00A354A9"/>
    <w:rsid w:val="00A502AE"/>
    <w:rsid w:val="00B62763"/>
    <w:rsid w:val="00B730BC"/>
    <w:rsid w:val="00B80114"/>
    <w:rsid w:val="00BA55FD"/>
    <w:rsid w:val="00BB6FF2"/>
    <w:rsid w:val="00C14345"/>
    <w:rsid w:val="00D72B3B"/>
    <w:rsid w:val="00D8548A"/>
    <w:rsid w:val="00DF541D"/>
    <w:rsid w:val="00F05E98"/>
    <w:rsid w:val="00F71188"/>
    <w:rsid w:val="00F8031B"/>
    <w:rsid w:val="00FF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75"/>
  </w:style>
  <w:style w:type="paragraph" w:styleId="Heading1">
    <w:name w:val="heading 1"/>
    <w:basedOn w:val="Normal"/>
    <w:next w:val="Normal"/>
    <w:link w:val="Heading1Char"/>
    <w:uiPriority w:val="9"/>
    <w:qFormat/>
    <w:rsid w:val="008D2C7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C7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C7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C7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C7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C7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C7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C7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C7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B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D2C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2C7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C7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C7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C7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C7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C7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D2C7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C7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C7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D2C7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D2C75"/>
    <w:rPr>
      <w:b/>
      <w:bCs/>
    </w:rPr>
  </w:style>
  <w:style w:type="character" w:styleId="Emphasis">
    <w:name w:val="Emphasis"/>
    <w:uiPriority w:val="20"/>
    <w:qFormat/>
    <w:rsid w:val="008D2C7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D2C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2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2C7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D2C7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C7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C75"/>
    <w:rPr>
      <w:b/>
      <w:bCs/>
      <w:i/>
      <w:iCs/>
    </w:rPr>
  </w:style>
  <w:style w:type="character" w:styleId="SubtleEmphasis">
    <w:name w:val="Subtle Emphasis"/>
    <w:uiPriority w:val="19"/>
    <w:qFormat/>
    <w:rsid w:val="008D2C75"/>
    <w:rPr>
      <w:i/>
      <w:iCs/>
    </w:rPr>
  </w:style>
  <w:style w:type="character" w:styleId="IntenseEmphasis">
    <w:name w:val="Intense Emphasis"/>
    <w:uiPriority w:val="21"/>
    <w:qFormat/>
    <w:rsid w:val="008D2C75"/>
    <w:rPr>
      <w:b/>
      <w:bCs/>
    </w:rPr>
  </w:style>
  <w:style w:type="character" w:styleId="SubtleReference">
    <w:name w:val="Subtle Reference"/>
    <w:uiPriority w:val="31"/>
    <w:qFormat/>
    <w:rsid w:val="008D2C75"/>
    <w:rPr>
      <w:smallCaps/>
    </w:rPr>
  </w:style>
  <w:style w:type="character" w:styleId="IntenseReference">
    <w:name w:val="Intense Reference"/>
    <w:uiPriority w:val="32"/>
    <w:qFormat/>
    <w:rsid w:val="008D2C75"/>
    <w:rPr>
      <w:smallCaps/>
      <w:spacing w:val="5"/>
      <w:u w:val="single"/>
    </w:rPr>
  </w:style>
  <w:style w:type="character" w:styleId="BookTitle">
    <w:name w:val="Book Title"/>
    <w:uiPriority w:val="33"/>
    <w:qFormat/>
    <w:rsid w:val="008D2C7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C7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878"/>
  </w:style>
  <w:style w:type="paragraph" w:styleId="Footer">
    <w:name w:val="footer"/>
    <w:basedOn w:val="Normal"/>
    <w:link w:val="Foot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878"/>
  </w:style>
  <w:style w:type="paragraph" w:styleId="BalloonText">
    <w:name w:val="Balloon Text"/>
    <w:basedOn w:val="Normal"/>
    <w:link w:val="BalloonTextChar"/>
    <w:uiPriority w:val="99"/>
    <w:semiHidden/>
    <w:unhideWhenUsed/>
    <w:rsid w:val="00715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.Sc.%20Experiment\temple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templete.dotx</Template>
  <TotalTime>61</TotalTime>
  <Pages>12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36</cp:revision>
  <cp:lastPrinted>2012-10-15T12:22:00Z</cp:lastPrinted>
  <dcterms:created xsi:type="dcterms:W3CDTF">2012-08-06T16:27:00Z</dcterms:created>
  <dcterms:modified xsi:type="dcterms:W3CDTF">2012-10-15T12:46:00Z</dcterms:modified>
</cp:coreProperties>
</file>