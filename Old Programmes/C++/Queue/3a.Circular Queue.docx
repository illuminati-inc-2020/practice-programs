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6AC" w:rsidRPr="00BA55FD" w:rsidRDefault="00C66AB2" w:rsidP="002376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8.3pt;margin-top:-30.55pt;width:422.95pt;height:78.7pt;z-index:251665408;v-text-anchor:middle">
            <v:textbox style="mso-next-textbox:#_x0000_s1026" inset="0,0,0,0">
              <w:txbxContent>
                <w:p w:rsidR="00715878" w:rsidRP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1" type="#_x0000_t202" style="position:absolute;margin-left:104.8pt;margin-top:-14.65pt;width:421.3pt;height:48.55pt;z-index:251670528" stroked="f">
            <v:fill opacity="0"/>
            <v:textbox style="mso-next-textbox:#_x0000_s1031">
              <w:txbxContent>
                <w:p w:rsidR="00715878" w:rsidRPr="00C14A18" w:rsidRDefault="00C14A18" w:rsidP="0071587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 w:val="36"/>
                    </w:rPr>
                  </w:pPr>
                  <w:r w:rsidRPr="00C14A18">
                    <w:rPr>
                      <w:rFonts w:ascii="Times New Roman" w:hAnsi="Times New Roman" w:cs="Times New Roman"/>
                      <w:caps/>
                      <w:sz w:val="36"/>
                    </w:rPr>
                    <w:t xml:space="preserve">Circular </w:t>
                  </w:r>
                  <w:r w:rsidR="00CC5FE0" w:rsidRPr="00C14A18">
                    <w:rPr>
                      <w:rFonts w:ascii="Times New Roman" w:hAnsi="Times New Roman" w:cs="Times New Roman"/>
                      <w:caps/>
                      <w:sz w:val="36"/>
                    </w:rPr>
                    <w:t>Queue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0" type="#_x0000_t202" style="position:absolute;margin-left:-17.4pt;margin-top:-23pt;width:108.15pt;height:23.45pt;z-index:251669504" stroked="f">
            <v:fill opacity="0"/>
            <v:textbox style="mso-next-textbox:#_x0000_s1030">
              <w:txbxContent>
                <w:p w:rsidR="00715878" w:rsidRPr="00715878" w:rsidRDefault="00715878" w:rsidP="0071587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 w:rsidRPr="00715878">
                    <w:rPr>
                      <w:rFonts w:ascii="Times New Roman" w:hAnsi="Times New Roman" w:cs="Times New Roman"/>
                      <w:sz w:val="24"/>
                    </w:rPr>
                    <w:t>Experiment No.:</w:t>
                  </w:r>
                  <w:r w:rsidR="00C14A18">
                    <w:rPr>
                      <w:rFonts w:ascii="Times New Roman" w:hAnsi="Times New Roman" w:cs="Times New Roman"/>
                      <w:sz w:val="24"/>
                    </w:rPr>
                    <w:t>3a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8" type="#_x0000_t202" style="position:absolute;margin-left:-26.05pt;margin-top:8.8pt;width:124.35pt;height:39.35pt;z-index:251667456">
            <v:textbox style="mso-next-textbox:#_x0000_s1028">
              <w:txbxContent>
                <w:p w:rsid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7" type="#_x0000_t202" style="position:absolute;margin-left:-26.05pt;margin-top:-30.55pt;width:124.35pt;height:39.35pt;z-index:251666432">
            <v:textbox style="mso-next-textbox:#_x0000_s1027">
              <w:txbxContent>
                <w:p w:rsidR="00715878" w:rsidRPr="00715878" w:rsidRDefault="00715878" w:rsidP="00715878"/>
              </w:txbxContent>
            </v:textbox>
          </v:shape>
        </w:pict>
      </w:r>
    </w:p>
    <w:p w:rsidR="00715878" w:rsidRPr="00BA55FD" w:rsidRDefault="00C66AB2" w:rsidP="002376A3">
      <w:pPr>
        <w:pStyle w:val="Heading1"/>
        <w:spacing w:before="0" w:line="240" w:lineRule="auto"/>
        <w:ind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9" type="#_x0000_t202" style="position:absolute;margin-left:-17.4pt;margin-top:4.2pt;width:108.15pt;height:23.45pt;z-index:251668480" stroked="f">
            <v:fill opacity="0"/>
            <v:textbox style="mso-next-textbox:#_x0000_s1029">
              <w:txbxContent>
                <w:p w:rsidR="00715878" w:rsidRPr="00715878" w:rsidRDefault="00CC5FE0" w:rsidP="00CC5FE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0</w:t>
                  </w:r>
                  <w:r w:rsidR="00AE430E">
                    <w:rPr>
                      <w:rFonts w:ascii="Times New Roman" w:hAnsi="Times New Roman" w:cs="Times New Roman"/>
                      <w:sz w:val="24"/>
                    </w:rPr>
                    <w:t>6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0</w:t>
                  </w:r>
                  <w:r w:rsidR="00AE430E">
                    <w:rPr>
                      <w:rFonts w:ascii="Times New Roman" w:hAnsi="Times New Roman" w:cs="Times New Roman"/>
                      <w:sz w:val="24"/>
                    </w:rPr>
                    <w:t>8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2012</w:t>
                  </w:r>
                </w:p>
              </w:txbxContent>
            </v:textbox>
          </v:shape>
        </w:pict>
      </w:r>
    </w:p>
    <w:p w:rsidR="00B730BC" w:rsidRPr="00BA55FD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B730BC" w:rsidRPr="00857125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AIM:</w:t>
      </w:r>
    </w:p>
    <w:p w:rsidR="00B730BC" w:rsidRPr="00857125" w:rsidRDefault="00CC5FE0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="00C14A18" w:rsidRPr="00857125">
        <w:rPr>
          <w:rFonts w:ascii="Times New Roman" w:hAnsi="Times New Roman" w:cs="Times New Roman"/>
          <w:sz w:val="20"/>
          <w:szCs w:val="20"/>
        </w:rPr>
        <w:t xml:space="preserve">Implementation of a </w:t>
      </w:r>
      <w:proofErr w:type="gramStart"/>
      <w:r w:rsidR="00C14A18" w:rsidRPr="00857125">
        <w:rPr>
          <w:rFonts w:ascii="Times New Roman" w:hAnsi="Times New Roman" w:cs="Times New Roman"/>
          <w:sz w:val="20"/>
          <w:szCs w:val="20"/>
        </w:rPr>
        <w:t xml:space="preserve">Circular </w:t>
      </w:r>
      <w:r w:rsidRPr="00857125">
        <w:rPr>
          <w:rFonts w:ascii="Times New Roman" w:hAnsi="Times New Roman" w:cs="Times New Roman"/>
          <w:sz w:val="20"/>
          <w:szCs w:val="20"/>
        </w:rPr>
        <w:t xml:space="preserve"> Queue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.</w:t>
      </w:r>
    </w:p>
    <w:p w:rsidR="00B730BC" w:rsidRPr="00857125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</w:p>
    <w:p w:rsidR="00B730BC" w:rsidRPr="00857125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</w:p>
    <w:p w:rsidR="00542DF5" w:rsidRPr="00857125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ALGORITHM: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 xml:space="preserve">The structure of </w:t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a  queue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is as following :</w:t>
      </w:r>
    </w:p>
    <w:tbl>
      <w:tblPr>
        <w:tblW w:w="0" w:type="auto"/>
        <w:jc w:val="center"/>
        <w:tblInd w:w="149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9"/>
        <w:gridCol w:w="1620"/>
        <w:gridCol w:w="1710"/>
        <w:gridCol w:w="2070"/>
      </w:tblGrid>
      <w:tr w:rsidR="003C4BD4" w:rsidRPr="00857125" w:rsidTr="002B4980">
        <w:trPr>
          <w:jc w:val="center"/>
        </w:trPr>
        <w:tc>
          <w:tcPr>
            <w:tcW w:w="17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4BD4" w:rsidRPr="00857125" w:rsidRDefault="00AA6E8E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7125">
              <w:rPr>
                <w:rFonts w:ascii="Times New Roman" w:hAnsi="Times New Roman" w:cs="Times New Roman"/>
                <w:sz w:val="20"/>
                <w:szCs w:val="20"/>
              </w:rPr>
              <w:t>rear</w:t>
            </w: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4BD4" w:rsidRPr="00857125" w:rsidRDefault="00AA6E8E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7125">
              <w:rPr>
                <w:rFonts w:ascii="Times New Roman" w:hAnsi="Times New Roman" w:cs="Times New Roman"/>
                <w:sz w:val="20"/>
                <w:szCs w:val="20"/>
              </w:rPr>
              <w:t>front</w:t>
            </w:r>
          </w:p>
        </w:tc>
        <w:tc>
          <w:tcPr>
            <w:tcW w:w="17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4BD4" w:rsidRPr="00857125" w:rsidRDefault="003C4BD4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7125">
              <w:rPr>
                <w:rFonts w:ascii="Times New Roman" w:hAnsi="Times New Roman" w:cs="Times New Roman"/>
                <w:sz w:val="20"/>
                <w:szCs w:val="20"/>
              </w:rPr>
              <w:t>length</w:t>
            </w:r>
          </w:p>
        </w:tc>
        <w:tc>
          <w:tcPr>
            <w:tcW w:w="20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C4BD4" w:rsidRPr="00857125" w:rsidRDefault="003C4BD4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7125">
              <w:rPr>
                <w:rFonts w:ascii="Times New Roman" w:hAnsi="Times New Roman" w:cs="Times New Roman"/>
                <w:sz w:val="20"/>
                <w:szCs w:val="20"/>
              </w:rPr>
              <w:t>buf</w:t>
            </w:r>
            <w:r w:rsidR="002B4980" w:rsidRPr="00857125">
              <w:rPr>
                <w:rFonts w:ascii="Times New Roman" w:hAnsi="Times New Roman" w:cs="Times New Roman"/>
                <w:sz w:val="20"/>
                <w:szCs w:val="20"/>
              </w:rPr>
              <w:t>fer</w:t>
            </w:r>
          </w:p>
        </w:tc>
      </w:tr>
    </w:tbl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 xml:space="preserve">Here </w:t>
      </w:r>
      <w:proofErr w:type="spellStart"/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,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proofErr w:type="spellEnd"/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is index of newest and oldest element of the queue which is initialized as -1, length is the length of the stack and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buf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 xml:space="preserve"> is the array of data.</w:t>
      </w:r>
    </w:p>
    <w:p w:rsidR="00796975" w:rsidRPr="00857125" w:rsidRDefault="00796975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 xml:space="preserve">The following function checks whether </w:t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a  queue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is full or not.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Queue.full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) {</w:t>
      </w:r>
    </w:p>
    <w:p w:rsidR="00B749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!=-1 AND (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 xml:space="preserve"> mod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Queue.length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)=(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r w:rsidRPr="00857125">
        <w:rPr>
          <w:rFonts w:ascii="Times New Roman" w:hAnsi="Times New Roman" w:cs="Times New Roman"/>
          <w:sz w:val="20"/>
          <w:szCs w:val="20"/>
        </w:rPr>
        <w:t>+Queue.length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 xml:space="preserve">) 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gramStart"/>
      <w:r w:rsidRPr="00857125">
        <w:rPr>
          <w:rFonts w:ascii="Times New Roman" w:hAnsi="Times New Roman" w:cs="Times New Roman"/>
          <w:sz w:val="20"/>
          <w:szCs w:val="20"/>
        </w:rPr>
        <w:t>mod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Queue.length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)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true;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else</w:t>
      </w:r>
      <w:proofErr w:type="gramEnd"/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false;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}</w:t>
      </w:r>
    </w:p>
    <w:p w:rsidR="00796975" w:rsidRPr="00857125" w:rsidRDefault="00796975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 xml:space="preserve">The following function checks whether </w:t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a  queue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is empty or not.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Queue.empty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) {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 xml:space="preserve">=-1 AND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=-1)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true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else</w:t>
      </w:r>
      <w:proofErr w:type="gramEnd"/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returb</w:t>
      </w:r>
      <w:proofErr w:type="spellEnd"/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false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}</w:t>
      </w:r>
    </w:p>
    <w:p w:rsidR="00796975" w:rsidRPr="00857125" w:rsidRDefault="00796975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 xml:space="preserve">The following function inserts an element e at the 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r w:rsidRPr="00857125">
        <w:rPr>
          <w:rFonts w:ascii="Times New Roman" w:hAnsi="Times New Roman" w:cs="Times New Roman"/>
          <w:sz w:val="20"/>
          <w:szCs w:val="20"/>
        </w:rPr>
        <w:t xml:space="preserve"> of queue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</w:t>
      </w:r>
      <w:proofErr w:type="spellEnd"/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796975" w:rsidRPr="00857125">
        <w:rPr>
          <w:rFonts w:ascii="Times New Roman" w:hAnsi="Times New Roman" w:cs="Times New Roman"/>
          <w:sz w:val="20"/>
          <w:szCs w:val="20"/>
        </w:rPr>
        <w:t>insert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e) {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NOT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Queue.full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()){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proofErr w:type="gramStart"/>
      <w:r w:rsidRPr="00857125">
        <w:rPr>
          <w:rFonts w:ascii="Times New Roman" w:hAnsi="Times New Roman" w:cs="Times New Roman"/>
          <w:sz w:val="20"/>
          <w:szCs w:val="20"/>
        </w:rPr>
        <w:t>=(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r w:rsidRPr="00857125">
        <w:rPr>
          <w:rFonts w:ascii="Times New Roman" w:hAnsi="Times New Roman" w:cs="Times New Roman"/>
          <w:sz w:val="20"/>
          <w:szCs w:val="20"/>
        </w:rPr>
        <w:t xml:space="preserve">+1) mod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Queue.length</w:t>
      </w:r>
      <w:proofErr w:type="spellEnd"/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Queue.buf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]=e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  <w:t>}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}</w:t>
      </w:r>
    </w:p>
    <w:p w:rsidR="00796975" w:rsidRPr="00857125" w:rsidRDefault="00796975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 xml:space="preserve">The following function deletes an element from 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r w:rsidRPr="00857125">
        <w:rPr>
          <w:rFonts w:ascii="Times New Roman" w:hAnsi="Times New Roman" w:cs="Times New Roman"/>
          <w:sz w:val="20"/>
          <w:szCs w:val="20"/>
        </w:rPr>
        <w:t xml:space="preserve"> of the queue </w:t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an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returns if successful. 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796975" w:rsidRPr="00857125">
        <w:rPr>
          <w:rFonts w:ascii="Times New Roman" w:hAnsi="Times New Roman" w:cs="Times New Roman"/>
          <w:sz w:val="20"/>
          <w:szCs w:val="20"/>
        </w:rPr>
        <w:t>delete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) {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NOT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Queue.empty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())  {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proofErr w:type="spellEnd"/>
      <w:proofErr w:type="gramStart"/>
      <w:r w:rsidRPr="00857125">
        <w:rPr>
          <w:rFonts w:ascii="Times New Roman" w:hAnsi="Times New Roman" w:cs="Times New Roman"/>
          <w:sz w:val="20"/>
          <w:szCs w:val="20"/>
        </w:rPr>
        <w:t>=(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r w:rsidRPr="00857125">
        <w:rPr>
          <w:rFonts w:ascii="Times New Roman" w:hAnsi="Times New Roman" w:cs="Times New Roman"/>
          <w:sz w:val="20"/>
          <w:szCs w:val="20"/>
        </w:rPr>
        <w:t xml:space="preserve">+1) mod 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Queue.length</w:t>
      </w:r>
      <w:proofErr w:type="spellEnd"/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  <w:t>e=</w:t>
      </w:r>
      <w:proofErr w:type="spellStart"/>
      <w:proofErr w:type="gramStart"/>
      <w:r w:rsidRPr="00857125">
        <w:rPr>
          <w:rFonts w:ascii="Times New Roman" w:hAnsi="Times New Roman" w:cs="Times New Roman"/>
          <w:sz w:val="20"/>
          <w:szCs w:val="20"/>
        </w:rPr>
        <w:t>Queue.buf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]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) {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front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=-1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57125">
        <w:rPr>
          <w:rFonts w:ascii="Times New Roman" w:hAnsi="Times New Roman" w:cs="Times New Roman"/>
          <w:sz w:val="20"/>
          <w:szCs w:val="20"/>
        </w:rPr>
        <w:t>Queue.</w:t>
      </w:r>
      <w:r w:rsidR="00AA6E8E" w:rsidRPr="00857125">
        <w:rPr>
          <w:rFonts w:ascii="Times New Roman" w:hAnsi="Times New Roman" w:cs="Times New Roman"/>
          <w:sz w:val="20"/>
          <w:szCs w:val="20"/>
        </w:rPr>
        <w:t>rear</w:t>
      </w:r>
      <w:proofErr w:type="spellEnd"/>
      <w:r w:rsidRPr="00857125">
        <w:rPr>
          <w:rFonts w:ascii="Times New Roman" w:hAnsi="Times New Roman" w:cs="Times New Roman"/>
          <w:sz w:val="20"/>
          <w:szCs w:val="20"/>
        </w:rPr>
        <w:t>=-1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  <w:t>}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</w:r>
      <w:r w:rsidRPr="008571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857125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57125">
        <w:rPr>
          <w:rFonts w:ascii="Times New Roman" w:hAnsi="Times New Roman" w:cs="Times New Roman"/>
          <w:sz w:val="20"/>
          <w:szCs w:val="20"/>
        </w:rPr>
        <w:t xml:space="preserve"> e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ab/>
        <w:t>}</w:t>
      </w:r>
    </w:p>
    <w:p w:rsidR="003C4BD4" w:rsidRPr="00857125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}</w:t>
      </w:r>
    </w:p>
    <w:p w:rsidR="003C4BD4" w:rsidRPr="00857125" w:rsidRDefault="003C4BD4" w:rsidP="002376A3">
      <w:pPr>
        <w:spacing w:after="0" w:line="240" w:lineRule="auto"/>
        <w:rPr>
          <w:sz w:val="20"/>
          <w:szCs w:val="20"/>
        </w:rPr>
      </w:pPr>
    </w:p>
    <w:p w:rsidR="003C4BD4" w:rsidRPr="00857125" w:rsidRDefault="003C4BD4" w:rsidP="002376A3">
      <w:pPr>
        <w:pStyle w:val="Heading1"/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sz w:val="20"/>
          <w:szCs w:val="20"/>
        </w:rPr>
      </w:pPr>
    </w:p>
    <w:p w:rsidR="00542DF5" w:rsidRPr="00857125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SOURCE CODE: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/**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Author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Rakesh Malik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Date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24/07/2012</w:t>
      </w:r>
    </w:p>
    <w:p w:rsidR="00FC4774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Subject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Generic Circular Queue Class</w:t>
      </w:r>
    </w:p>
    <w:p w:rsidR="006D2808" w:rsidRDefault="006D2808" w:rsidP="006D2808">
      <w:pPr>
        <w:spacing w:after="0" w:line="240" w:lineRule="auto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0C0D0DC" wp14:editId="6019613C">
            <wp:extent cx="5216400" cy="26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372" t="12826" r="42788" b="42132"/>
                    <a:stretch/>
                  </pic:blipFill>
                  <pic:spPr bwMode="auto">
                    <a:xfrm>
                      <a:off x="0" y="0"/>
                      <a:ext cx="52164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Default="00901808" w:rsidP="00901808">
      <w:pPr>
        <w:spacing w:after="0" w:line="240" w:lineRule="auto"/>
        <w:jc w:val="center"/>
        <w:rPr>
          <w:noProof/>
          <w:lang w:bidi="ar-SA"/>
        </w:rPr>
      </w:pPr>
      <w:r>
        <w:rPr>
          <w:noProof/>
          <w:lang w:bidi="ar-SA"/>
        </w:rPr>
        <w:t>Fig 1: Empty Queue</w:t>
      </w:r>
    </w:p>
    <w:p w:rsidR="00901808" w:rsidRDefault="00901808" w:rsidP="006D2808">
      <w:pPr>
        <w:spacing w:after="0" w:line="240" w:lineRule="auto"/>
        <w:rPr>
          <w:noProof/>
          <w:lang w:bidi="ar-SA"/>
        </w:rPr>
      </w:pPr>
    </w:p>
    <w:p w:rsidR="00901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48B4286B" wp14:editId="427F60BF">
            <wp:extent cx="5205600" cy="262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050" t="12543" r="42789" b="42417"/>
                    <a:stretch/>
                  </pic:blipFill>
                  <pic:spPr bwMode="auto">
                    <a:xfrm>
                      <a:off x="0" y="0"/>
                      <a:ext cx="5205600" cy="26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2: Insertion</w:t>
      </w:r>
    </w:p>
    <w:p w:rsidR="00901808" w:rsidRDefault="00901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D2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2BAF4AFE" wp14:editId="7EDCB050">
            <wp:extent cx="5144400" cy="258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372" t="12828" r="42948" b="42702"/>
                    <a:stretch/>
                  </pic:blipFill>
                  <pic:spPr bwMode="auto">
                    <a:xfrm>
                      <a:off x="0" y="0"/>
                      <a:ext cx="5144400" cy="25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Pr="00857125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3: Insertion</w:t>
      </w:r>
    </w:p>
    <w:p w:rsidR="00FC4774" w:rsidRDefault="00FC477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Assignment no.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*/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iostream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cstdio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iomanip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cstdlib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"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..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\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myexception.h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namespace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std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namespace exception;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class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*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front,rear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length;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public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const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&lt;DT&gt;&amp;);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~</w:t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isFull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isEmpty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(DT);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DT </w:t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getNumberOfElements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display();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void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clear();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const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&lt;DT&gt;&amp; q)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q.length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:front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q.front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q.rear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DT[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q.length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i=0;i&lt;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q.length;i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]=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length=0)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length&gt;=0)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=length;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DT[length];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:length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=0;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=new DT[0];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:front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&lt;DT&gt;::~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delete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isFull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return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::rear!=-1 &amp;&amp; CircularQueue::rear%CircularQueue::length==(CircularQueue::front+CircularQueue::length)%CircularQueue::length;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bool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isEmpty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FC4774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::rear==-1 &amp;&amp;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::front==-1;</w:t>
      </w:r>
    </w:p>
    <w:p w:rsidR="006D2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7246B072" wp14:editId="1CEBFC2E">
            <wp:extent cx="5205600" cy="257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212" t="13113" r="42948" b="42987"/>
                    <a:stretch/>
                  </pic:blipFill>
                  <pic:spPr bwMode="auto">
                    <a:xfrm>
                      <a:off x="0" y="0"/>
                      <a:ext cx="5205600" cy="257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4: Queue full message while insertion</w:t>
      </w:r>
    </w:p>
    <w:p w:rsidR="00901808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6D2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24362071" wp14:editId="4B875D93">
            <wp:extent cx="5180400" cy="265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667" t="19669" r="8333" b="34721"/>
                    <a:stretch/>
                  </pic:blipFill>
                  <pic:spPr bwMode="auto">
                    <a:xfrm>
                      <a:off x="0" y="0"/>
                      <a:ext cx="5180400" cy="2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5: Deletion</w:t>
      </w:r>
    </w:p>
    <w:p w:rsidR="00901808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6D2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231DB808" wp14:editId="4629C666">
            <wp:extent cx="5180400" cy="263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1827" t="19669" r="8173" b="35006"/>
                    <a:stretch/>
                  </pic:blipFill>
                  <pic:spPr bwMode="auto">
                    <a:xfrm>
                      <a:off x="0" y="0"/>
                      <a:ext cx="51804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Pr="00857125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6: Insertion</w:t>
      </w:r>
    </w:p>
    <w:p w:rsidR="00FC4774" w:rsidRDefault="00FC477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(DT e)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!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isFull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CircularQueue::rear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CircularQueue::rear+1)%CircularQueue::length;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::rear]=e;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QueueFullException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DT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!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isEmpty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CircularQueue::front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CircularQueue::front+1)%CircularQueue::length;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e=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::front];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::front==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:front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throw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QueueEmptyException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getLength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::length;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getNumberOfElements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::front-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::rear;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&lt;DT&gt;::clear()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:front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:rear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=-1;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&lt;class DT&gt; void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&lt;DT&gt;::display()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    front="&lt;&lt;front&lt;&lt;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     \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xDA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i&lt;length-1;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&lt;&lt;"\xC4\xC4\xC4\xC4\xC4\xC4\xC2";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&lt;&lt;"\xC4\xC4\xC4\xC4\xC4\xC4\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xBF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    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front&lt;rear || front==-1)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i&lt;=front;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     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i=front+1; i&lt;=rear;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setw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(5)&lt;&lt;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[i]&lt;&lt;"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i=rear+1; i&lt;length;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     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 else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i&lt;=rear;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setw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(5)&lt;&lt;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[i]&lt;&lt;"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i=rear+1; i&lt;=front;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     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i=front+1; i&lt;length;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setw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(5)&lt;&lt;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buf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[i]&lt;&lt;"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&lt;&lt;"\xB3"&lt;&lt;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     \xC0";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i&lt;length-1;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&lt;&lt;"\xC4\xC4\xC4\xC4\xC4\xC4\xC1";</w:t>
      </w:r>
    </w:p>
    <w:p w:rsidR="00FC4774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&lt;&lt;"\xC4\xC4\xC4\xC4\xC4\xC4\xD9"&lt;&lt;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901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29DFFB0E" wp14:editId="10AF0202">
            <wp:extent cx="5144400" cy="258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827" t="20239" r="8493" b="35291"/>
                    <a:stretch/>
                  </pic:blipFill>
                  <pic:spPr bwMode="auto">
                    <a:xfrm>
                      <a:off x="0" y="0"/>
                      <a:ext cx="5144400" cy="25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7: Deletion</w:t>
      </w:r>
    </w:p>
    <w:p w:rsidR="006D2808" w:rsidRDefault="006D2808" w:rsidP="006D280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24ECC9DD" wp14:editId="2B08F389">
            <wp:extent cx="5209200" cy="25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827" t="20525" r="8333" b="35290"/>
                    <a:stretch/>
                  </pic:blipFill>
                  <pic:spPr bwMode="auto">
                    <a:xfrm>
                      <a:off x="0" y="0"/>
                      <a:ext cx="5209200" cy="25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808" w:rsidRPr="00857125" w:rsidRDefault="00901808" w:rsidP="0090180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8: Queue empty message while deleting</w:t>
      </w:r>
      <w:bookmarkStart w:id="0" w:name="_GoBack"/>
      <w:bookmarkEnd w:id="0"/>
    </w:p>
    <w:p w:rsidR="00FC4774" w:rsidRDefault="00FC477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for(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i=0; i&lt;=rear; i++)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      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    rear="&lt;&lt;rear&lt;&lt;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main(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CircularQueue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&gt; </w:t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5);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int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choice=1,e;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char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[50]="";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while(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system(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cls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");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&lt;&lt;"Circular Queue"&lt;&lt;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&lt;&lt;"1.Insert"&lt;&lt;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&lt;&lt;"2.Delete"&lt;&lt;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&lt;&lt;"0.Exit"&lt;&lt;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q.display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&lt;&lt;"Enter your choice_";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&gt;&gt;choice;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endl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switch(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choice)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0: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return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0;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1: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if(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q.isFull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"Circular Queue is full");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else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cout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&lt;&lt;"Enter an element : ";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cin</w:t>
      </w:r>
      <w:proofErr w:type="spellEnd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&gt;&gt;e;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q.enqueue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e);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"%d Inserted", e);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case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2: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try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, "%d Deleted", 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q.dequeue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());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}catch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QueueEmptyException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ex) {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"Circular Queue is empty");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break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default</w:t>
      </w:r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: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proofErr w:type="spellStart"/>
      <w:proofErr w:type="gramStart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sprintf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(</w:t>
      </w:r>
      <w:proofErr w:type="spellStart"/>
      <w:proofErr w:type="gram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msg</w:t>
      </w:r>
      <w:proofErr w:type="spellEnd"/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, "Wrong choice");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195D32" w:rsidRPr="00195D32" w:rsidRDefault="00195D32" w:rsidP="00195D32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5018FF" w:rsidRDefault="00195D32" w:rsidP="00195D32">
      <w:pPr>
        <w:pStyle w:val="Heading1"/>
        <w:spacing w:before="0"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195D32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FC4774" w:rsidRPr="00857125" w:rsidRDefault="00FC4774" w:rsidP="00FC477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C4774" w:rsidRPr="00857125" w:rsidRDefault="00FC4774" w:rsidP="00FC477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C4774" w:rsidRPr="00857125" w:rsidRDefault="00FC4774" w:rsidP="00FC4774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RESULT:</w:t>
      </w:r>
    </w:p>
    <w:p w:rsidR="00FC4774" w:rsidRPr="00857125" w:rsidRDefault="00FC4774" w:rsidP="00FC4774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7125">
        <w:rPr>
          <w:rFonts w:ascii="Times New Roman" w:hAnsi="Times New Roman" w:cs="Times New Roman"/>
          <w:sz w:val="20"/>
          <w:szCs w:val="20"/>
        </w:rPr>
        <w:t>The program has run successfully and given result as expected.</w:t>
      </w:r>
    </w:p>
    <w:p w:rsidR="002414FE" w:rsidRPr="00857125" w:rsidRDefault="002414FE" w:rsidP="002376A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42DF5" w:rsidRPr="00857125" w:rsidRDefault="00542DF5" w:rsidP="002376A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sectPr w:rsidR="00542DF5" w:rsidRPr="00857125" w:rsidSect="00E22473">
      <w:pgSz w:w="11907" w:h="16839" w:code="9"/>
      <w:pgMar w:top="1080" w:right="1440" w:bottom="1440" w:left="270" w:header="720" w:footer="720" w:gutter="72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AB2" w:rsidRDefault="00C66AB2" w:rsidP="00715878">
      <w:pPr>
        <w:spacing w:after="0" w:line="240" w:lineRule="auto"/>
      </w:pPr>
      <w:r>
        <w:separator/>
      </w:r>
    </w:p>
  </w:endnote>
  <w:endnote w:type="continuationSeparator" w:id="0">
    <w:p w:rsidR="00C66AB2" w:rsidRDefault="00C66AB2" w:rsidP="00715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MS PMincho"/>
    <w:charset w:val="80"/>
    <w:family w:val="roman"/>
    <w:pitch w:val="variable"/>
    <w:sig w:usb0="00000003" w:usb1="00000000" w:usb2="00000000" w:usb3="00000000" w:csb0="00000001" w:csb1="00000000"/>
  </w:font>
  <w:font w:name="DejaVu Sans">
    <w:altName w:val="MS Mincho"/>
    <w:charset w:val="80"/>
    <w:family w:val="auto"/>
    <w:pitch w:val="variable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AB2" w:rsidRDefault="00C66AB2" w:rsidP="00715878">
      <w:pPr>
        <w:spacing w:after="0" w:line="240" w:lineRule="auto"/>
      </w:pPr>
      <w:r>
        <w:separator/>
      </w:r>
    </w:p>
  </w:footnote>
  <w:footnote w:type="continuationSeparator" w:id="0">
    <w:p w:rsidR="00C66AB2" w:rsidRDefault="00C66AB2" w:rsidP="007158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B43BF"/>
    <w:rsid w:val="0004412C"/>
    <w:rsid w:val="00055E05"/>
    <w:rsid w:val="00066B97"/>
    <w:rsid w:val="000949D9"/>
    <w:rsid w:val="00096008"/>
    <w:rsid w:val="000D452F"/>
    <w:rsid w:val="000E7522"/>
    <w:rsid w:val="00195D32"/>
    <w:rsid w:val="001A5FC3"/>
    <w:rsid w:val="001B43BF"/>
    <w:rsid w:val="002376A3"/>
    <w:rsid w:val="002414FE"/>
    <w:rsid w:val="002B4980"/>
    <w:rsid w:val="002C36AC"/>
    <w:rsid w:val="002E20A2"/>
    <w:rsid w:val="003353CB"/>
    <w:rsid w:val="00347C64"/>
    <w:rsid w:val="00377E95"/>
    <w:rsid w:val="003C4BD4"/>
    <w:rsid w:val="003C4C2D"/>
    <w:rsid w:val="003F52F9"/>
    <w:rsid w:val="003F75B2"/>
    <w:rsid w:val="0042765C"/>
    <w:rsid w:val="004D7007"/>
    <w:rsid w:val="005018FF"/>
    <w:rsid w:val="00542DF5"/>
    <w:rsid w:val="005B2024"/>
    <w:rsid w:val="0066545C"/>
    <w:rsid w:val="006D2808"/>
    <w:rsid w:val="006D5206"/>
    <w:rsid w:val="00715878"/>
    <w:rsid w:val="00724381"/>
    <w:rsid w:val="0074104E"/>
    <w:rsid w:val="00781DD1"/>
    <w:rsid w:val="00796975"/>
    <w:rsid w:val="007F6269"/>
    <w:rsid w:val="00857125"/>
    <w:rsid w:val="008A6FBD"/>
    <w:rsid w:val="008D2C75"/>
    <w:rsid w:val="008E003D"/>
    <w:rsid w:val="00901808"/>
    <w:rsid w:val="00956EC4"/>
    <w:rsid w:val="00986583"/>
    <w:rsid w:val="009A3BA8"/>
    <w:rsid w:val="009A726F"/>
    <w:rsid w:val="00A022B6"/>
    <w:rsid w:val="00A2458D"/>
    <w:rsid w:val="00A565B7"/>
    <w:rsid w:val="00AA6E8E"/>
    <w:rsid w:val="00AE430E"/>
    <w:rsid w:val="00B67630"/>
    <w:rsid w:val="00B730BC"/>
    <w:rsid w:val="00B749D4"/>
    <w:rsid w:val="00B80114"/>
    <w:rsid w:val="00BA1FC4"/>
    <w:rsid w:val="00BA55FD"/>
    <w:rsid w:val="00BC3E40"/>
    <w:rsid w:val="00BD7605"/>
    <w:rsid w:val="00BF0574"/>
    <w:rsid w:val="00C14A18"/>
    <w:rsid w:val="00C21DDE"/>
    <w:rsid w:val="00C66AB2"/>
    <w:rsid w:val="00CC2FAC"/>
    <w:rsid w:val="00CC5FE0"/>
    <w:rsid w:val="00D44AA0"/>
    <w:rsid w:val="00D72B3B"/>
    <w:rsid w:val="00D852B8"/>
    <w:rsid w:val="00E22473"/>
    <w:rsid w:val="00E455A8"/>
    <w:rsid w:val="00E516E3"/>
    <w:rsid w:val="00EC7395"/>
    <w:rsid w:val="00FC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75"/>
  </w:style>
  <w:style w:type="paragraph" w:styleId="Heading1">
    <w:name w:val="heading 1"/>
    <w:basedOn w:val="Normal"/>
    <w:next w:val="Normal"/>
    <w:link w:val="Heading1Char"/>
    <w:uiPriority w:val="9"/>
    <w:qFormat/>
    <w:rsid w:val="008D2C75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C75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C7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C7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C7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C7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C7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C75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C7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B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D2C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2C7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C7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C7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C7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C7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C7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D2C7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C7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C7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D2C7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D2C75"/>
    <w:rPr>
      <w:b/>
      <w:bCs/>
    </w:rPr>
  </w:style>
  <w:style w:type="character" w:styleId="Emphasis">
    <w:name w:val="Emphasis"/>
    <w:uiPriority w:val="20"/>
    <w:qFormat/>
    <w:rsid w:val="008D2C7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D2C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2C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2C7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D2C7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C7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C75"/>
    <w:rPr>
      <w:b/>
      <w:bCs/>
      <w:i/>
      <w:iCs/>
    </w:rPr>
  </w:style>
  <w:style w:type="character" w:styleId="SubtleEmphasis">
    <w:name w:val="Subtle Emphasis"/>
    <w:uiPriority w:val="19"/>
    <w:qFormat/>
    <w:rsid w:val="008D2C75"/>
    <w:rPr>
      <w:i/>
      <w:iCs/>
    </w:rPr>
  </w:style>
  <w:style w:type="character" w:styleId="IntenseEmphasis">
    <w:name w:val="Intense Emphasis"/>
    <w:uiPriority w:val="21"/>
    <w:qFormat/>
    <w:rsid w:val="008D2C75"/>
    <w:rPr>
      <w:b/>
      <w:bCs/>
    </w:rPr>
  </w:style>
  <w:style w:type="character" w:styleId="SubtleReference">
    <w:name w:val="Subtle Reference"/>
    <w:uiPriority w:val="31"/>
    <w:qFormat/>
    <w:rsid w:val="008D2C75"/>
    <w:rPr>
      <w:smallCaps/>
    </w:rPr>
  </w:style>
  <w:style w:type="character" w:styleId="IntenseReference">
    <w:name w:val="Intense Reference"/>
    <w:uiPriority w:val="32"/>
    <w:qFormat/>
    <w:rsid w:val="008D2C75"/>
    <w:rPr>
      <w:smallCaps/>
      <w:spacing w:val="5"/>
      <w:u w:val="single"/>
    </w:rPr>
  </w:style>
  <w:style w:type="character" w:styleId="BookTitle">
    <w:name w:val="Book Title"/>
    <w:uiPriority w:val="33"/>
    <w:qFormat/>
    <w:rsid w:val="008D2C75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C75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878"/>
  </w:style>
  <w:style w:type="paragraph" w:styleId="Footer">
    <w:name w:val="footer"/>
    <w:basedOn w:val="Normal"/>
    <w:link w:val="Foot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5878"/>
  </w:style>
  <w:style w:type="paragraph" w:styleId="BalloonText">
    <w:name w:val="Balloon Text"/>
    <w:basedOn w:val="Normal"/>
    <w:link w:val="BalloonTextChar"/>
    <w:uiPriority w:val="99"/>
    <w:semiHidden/>
    <w:unhideWhenUsed/>
    <w:rsid w:val="00715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78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3C4BD4"/>
    <w:pPr>
      <w:widowControl w:val="0"/>
      <w:suppressLineNumbers/>
      <w:suppressAutoHyphens/>
      <w:spacing w:after="0" w:line="240" w:lineRule="auto"/>
    </w:pPr>
    <w:rPr>
      <w:rFonts w:ascii="Liberation Serif" w:eastAsia="DejaVu Sans" w:hAnsi="Liberation Serif" w:cs="Vrinda"/>
      <w:kern w:val="1"/>
      <w:sz w:val="24"/>
      <w:szCs w:val="24"/>
      <w:lang w:val="en-GB"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.Sc.%20Experiment\temple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templete.dotx</Template>
  <TotalTime>34</TotalTime>
  <Pages>7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30</cp:revision>
  <dcterms:created xsi:type="dcterms:W3CDTF">2012-08-06T16:15:00Z</dcterms:created>
  <dcterms:modified xsi:type="dcterms:W3CDTF">2012-10-15T12:52:00Z</dcterms:modified>
</cp:coreProperties>
</file>