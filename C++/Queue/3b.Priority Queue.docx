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6AC" w:rsidRPr="00BA55FD" w:rsidRDefault="009F2E8A" w:rsidP="002376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group id="_x0000_s1032" style="position:absolute;margin-left:-26.05pt;margin-top:-30.55pt;width:564.7pt;height:78.7pt;z-index:251664384" coordorigin="27,469" coordsize="11294,1574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2514;top:469;width:8807;height:1574;v-text-anchor:middle">
              <v:textbox style="mso-next-textbox:#_x0000_s1026" inset="0,0,0,0">
                <w:txbxContent>
                  <w:p w:rsidR="00715878" w:rsidRPr="00715878" w:rsidRDefault="00715878" w:rsidP="00715878"/>
                </w:txbxContent>
              </v:textbox>
            </v:shape>
            <v:shape id="_x0000_s1027" type="#_x0000_t202" style="position:absolute;left:27;top:469;width:2487;height:787">
              <v:textbox style="mso-next-textbox:#_x0000_s1027">
                <w:txbxContent>
                  <w:p w:rsidR="00715878" w:rsidRPr="00715878" w:rsidRDefault="00715878" w:rsidP="00715878"/>
                </w:txbxContent>
              </v:textbox>
            </v:shape>
            <v:shape id="_x0000_s1028" type="#_x0000_t202" style="position:absolute;left:27;top:1256;width:2487;height:787">
              <v:textbox style="mso-next-textbox:#_x0000_s1028">
                <w:txbxContent>
                  <w:p w:rsidR="00715878" w:rsidRDefault="00715878" w:rsidP="00715878"/>
                </w:txbxContent>
              </v:textbox>
            </v:shape>
            <v:shape id="_x0000_s1029" type="#_x0000_t202" style="position:absolute;left:200;top:1440;width:2163;height:469" stroked="f">
              <v:fill opacity="0"/>
              <v:textbox style="mso-next-textbox:#_x0000_s1029">
                <w:txbxContent>
                  <w:p w:rsidR="00715878" w:rsidRPr="00715878" w:rsidRDefault="00CC5FE0" w:rsidP="00CC5FE0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0</w:t>
                    </w:r>
                    <w:r w:rsidR="00AE430E">
                      <w:rPr>
                        <w:rFonts w:ascii="Times New Roman" w:hAnsi="Times New Roman" w:cs="Times New Roman"/>
                        <w:sz w:val="24"/>
                      </w:rPr>
                      <w:t>6</w:t>
                    </w:r>
                    <w:r w:rsidR="00715878">
                      <w:rPr>
                        <w:rFonts w:ascii="Times New Roman" w:hAnsi="Times New Roman" w:cs="Times New Roman"/>
                        <w:sz w:val="24"/>
                      </w:rPr>
                      <w:t>/</w: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t>0</w:t>
                    </w:r>
                    <w:r w:rsidR="00AE430E">
                      <w:rPr>
                        <w:rFonts w:ascii="Times New Roman" w:hAnsi="Times New Roman" w:cs="Times New Roman"/>
                        <w:sz w:val="24"/>
                      </w:rPr>
                      <w:t>8</w:t>
                    </w:r>
                    <w:r w:rsidR="00715878">
                      <w:rPr>
                        <w:rFonts w:ascii="Times New Roman" w:hAnsi="Times New Roman" w:cs="Times New Roman"/>
                        <w:sz w:val="24"/>
                      </w:rPr>
                      <w:t>/</w: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t>2012</w:t>
                    </w:r>
                  </w:p>
                </w:txbxContent>
              </v:textbox>
            </v:shape>
            <v:shape id="_x0000_s1030" type="#_x0000_t202" style="position:absolute;left:200;top:620;width:2163;height:469" stroked="f">
              <v:fill opacity="0"/>
              <v:textbox style="mso-next-textbox:#_x0000_s1030">
                <w:txbxContent>
                  <w:p w:rsidR="00715878" w:rsidRPr="00715878" w:rsidRDefault="00715878" w:rsidP="00715878">
                    <w:pPr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715878">
                      <w:rPr>
                        <w:rFonts w:ascii="Times New Roman" w:hAnsi="Times New Roman" w:cs="Times New Roman"/>
                        <w:sz w:val="24"/>
                      </w:rPr>
                      <w:t>Experiment No.:</w:t>
                    </w:r>
                    <w:r w:rsidR="006D4C1F">
                      <w:rPr>
                        <w:rFonts w:ascii="Times New Roman" w:hAnsi="Times New Roman" w:cs="Times New Roman"/>
                        <w:sz w:val="24"/>
                      </w:rPr>
                      <w:t>3</w:t>
                    </w:r>
                    <w:r w:rsidR="00CC5FE0">
                      <w:rPr>
                        <w:rFonts w:ascii="Times New Roman" w:hAnsi="Times New Roman" w:cs="Times New Roman"/>
                        <w:sz w:val="24"/>
                      </w:rPr>
                      <w:t>b</w:t>
                    </w:r>
                  </w:p>
                </w:txbxContent>
              </v:textbox>
            </v:shape>
            <v:shape id="_x0000_s1031" type="#_x0000_t202" style="position:absolute;left:2644;top:787;width:8426;height:971" stroked="f">
              <v:fill opacity="0"/>
              <v:textbox style="mso-next-textbox:#_x0000_s1031">
                <w:txbxContent>
                  <w:p w:rsidR="00715878" w:rsidRPr="006D4C1F" w:rsidRDefault="006D4C1F" w:rsidP="00715878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caps/>
                        <w:sz w:val="36"/>
                      </w:rPr>
                    </w:pPr>
                    <w:r w:rsidRPr="006D4C1F">
                      <w:rPr>
                        <w:rFonts w:ascii="Times New Roman" w:hAnsi="Times New Roman" w:cs="Times New Roman"/>
                        <w:caps/>
                        <w:sz w:val="36"/>
                      </w:rPr>
                      <w:t xml:space="preserve">Priority </w:t>
                    </w:r>
                    <w:r w:rsidR="00CC5FE0" w:rsidRPr="006D4C1F">
                      <w:rPr>
                        <w:rFonts w:ascii="Times New Roman" w:hAnsi="Times New Roman" w:cs="Times New Roman"/>
                        <w:caps/>
                        <w:sz w:val="36"/>
                      </w:rPr>
                      <w:t>Queue</w:t>
                    </w:r>
                  </w:p>
                </w:txbxContent>
              </v:textbox>
            </v:shape>
          </v:group>
        </w:pict>
      </w:r>
    </w:p>
    <w:p w:rsidR="00715878" w:rsidRPr="00BA55FD" w:rsidRDefault="00715878" w:rsidP="002376A3">
      <w:pPr>
        <w:pStyle w:val="Heading1"/>
        <w:spacing w:before="0" w:line="240" w:lineRule="auto"/>
        <w:ind w:hanging="90"/>
        <w:rPr>
          <w:rFonts w:ascii="Times New Roman" w:hAnsi="Times New Roman" w:cs="Times New Roman"/>
          <w:sz w:val="24"/>
          <w:szCs w:val="24"/>
        </w:rPr>
      </w:pPr>
    </w:p>
    <w:p w:rsidR="00B730BC" w:rsidRPr="00BA55FD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B730BC" w:rsidRPr="00AE73BE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AIM:</w:t>
      </w:r>
    </w:p>
    <w:p w:rsidR="00B730BC" w:rsidRPr="00AE73BE" w:rsidRDefault="00CC5FE0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="00DA51F3" w:rsidRPr="00AE73BE">
        <w:rPr>
          <w:rFonts w:ascii="Times New Roman" w:hAnsi="Times New Roman" w:cs="Times New Roman"/>
          <w:sz w:val="20"/>
          <w:szCs w:val="20"/>
        </w:rPr>
        <w:t>Implementation</w:t>
      </w:r>
      <w:r w:rsidR="004C3DE4" w:rsidRPr="00AE73BE">
        <w:rPr>
          <w:rFonts w:ascii="Times New Roman" w:hAnsi="Times New Roman" w:cs="Times New Roman"/>
          <w:sz w:val="20"/>
          <w:szCs w:val="20"/>
        </w:rPr>
        <w:t xml:space="preserve"> of a Priority </w:t>
      </w:r>
      <w:r w:rsidRPr="00AE73BE">
        <w:rPr>
          <w:rFonts w:ascii="Times New Roman" w:hAnsi="Times New Roman" w:cs="Times New Roman"/>
          <w:sz w:val="20"/>
          <w:szCs w:val="20"/>
        </w:rPr>
        <w:t>Queue.</w:t>
      </w:r>
      <w:proofErr w:type="gramEnd"/>
    </w:p>
    <w:p w:rsidR="00B730BC" w:rsidRPr="00AE73BE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</w:p>
    <w:p w:rsidR="00B730BC" w:rsidRPr="00AE73BE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</w:p>
    <w:p w:rsidR="00542DF5" w:rsidRPr="00AE73BE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ALGORITHM:</w:t>
      </w:r>
    </w:p>
    <w:p w:rsidR="004A0511" w:rsidRPr="00AE73BE" w:rsidRDefault="00DA51F3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structure of a </w:t>
      </w:r>
      <w:r w:rsidR="004A0511" w:rsidRPr="00AE73BE">
        <w:rPr>
          <w:rFonts w:ascii="Times New Roman" w:hAnsi="Times New Roman" w:cs="Times New Roman"/>
          <w:sz w:val="20"/>
          <w:szCs w:val="20"/>
        </w:rPr>
        <w:t xml:space="preserve">queue is as </w:t>
      </w:r>
      <w:proofErr w:type="gramStart"/>
      <w:r w:rsidR="004A0511" w:rsidRPr="00AE73BE">
        <w:rPr>
          <w:rFonts w:ascii="Times New Roman" w:hAnsi="Times New Roman" w:cs="Times New Roman"/>
          <w:sz w:val="20"/>
          <w:szCs w:val="20"/>
        </w:rPr>
        <w:t>following :</w:t>
      </w:r>
      <w:proofErr w:type="gramEnd"/>
    </w:p>
    <w:tbl>
      <w:tblPr>
        <w:tblW w:w="0" w:type="auto"/>
        <w:jc w:val="center"/>
        <w:tblInd w:w="149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9"/>
        <w:gridCol w:w="1620"/>
        <w:gridCol w:w="1710"/>
        <w:gridCol w:w="2070"/>
      </w:tblGrid>
      <w:tr w:rsidR="004A0511" w:rsidRPr="00AE73BE" w:rsidTr="00A7754D">
        <w:trPr>
          <w:jc w:val="center"/>
        </w:trPr>
        <w:tc>
          <w:tcPr>
            <w:tcW w:w="17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A0511" w:rsidRPr="00AE73BE" w:rsidRDefault="004A0511" w:rsidP="00A7754D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AE73BE">
              <w:rPr>
                <w:rFonts w:ascii="Times New Roman" w:hAnsi="Times New Roman" w:cs="Times New Roman"/>
                <w:sz w:val="20"/>
                <w:szCs w:val="20"/>
              </w:rPr>
              <w:t>front</w:t>
            </w: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A0511" w:rsidRPr="00AE73BE" w:rsidRDefault="004A0511" w:rsidP="00A7754D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AE73BE">
              <w:rPr>
                <w:rFonts w:ascii="Times New Roman" w:hAnsi="Times New Roman" w:cs="Times New Roman"/>
                <w:sz w:val="20"/>
                <w:szCs w:val="20"/>
              </w:rPr>
              <w:t>rear</w:t>
            </w:r>
          </w:p>
        </w:tc>
        <w:tc>
          <w:tcPr>
            <w:tcW w:w="17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A0511" w:rsidRPr="00AE73BE" w:rsidRDefault="004A0511" w:rsidP="00A7754D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AE73BE">
              <w:rPr>
                <w:rFonts w:ascii="Times New Roman" w:hAnsi="Times New Roman" w:cs="Times New Roman"/>
                <w:sz w:val="20"/>
                <w:szCs w:val="20"/>
              </w:rPr>
              <w:t>length</w:t>
            </w:r>
          </w:p>
        </w:tc>
        <w:tc>
          <w:tcPr>
            <w:tcW w:w="20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A0511" w:rsidRPr="00AE73BE" w:rsidRDefault="004A0511" w:rsidP="00A7754D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AE73BE">
              <w:rPr>
                <w:rFonts w:ascii="Times New Roman" w:hAnsi="Times New Roman" w:cs="Times New Roman"/>
                <w:sz w:val="20"/>
                <w:szCs w:val="20"/>
              </w:rPr>
              <w:t>buffer</w:t>
            </w:r>
          </w:p>
        </w:tc>
      </w:tr>
    </w:tbl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 xml:space="preserve">Here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front</w:t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,rear</w:t>
      </w:r>
      <w:proofErr w:type="spellEnd"/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is index of newest and oldest element of the queue which is initialized as -1, length is the length of the stack and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buf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is the array of data.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 xml:space="preserve">The following function checks whether </w:t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a  queue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is full or not.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E73BE">
        <w:rPr>
          <w:rFonts w:ascii="Times New Roman" w:hAnsi="Times New Roman" w:cs="Times New Roman"/>
          <w:sz w:val="20"/>
          <w:szCs w:val="20"/>
        </w:rPr>
        <w:t>Queue.full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>) {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AE73BE">
        <w:rPr>
          <w:rFonts w:ascii="Times New Roman" w:hAnsi="Times New Roman" w:cs="Times New Roman"/>
          <w:sz w:val="20"/>
          <w:szCs w:val="20"/>
        </w:rPr>
        <w:t>Queue.rear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Queue.length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- 1)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true;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else</w:t>
      </w:r>
      <w:proofErr w:type="gramEnd"/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false;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}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4A0511" w:rsidRPr="00AE73BE" w:rsidRDefault="004A0511" w:rsidP="00CF2E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  <w:t xml:space="preserve">The following function checks whether </w:t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a  queue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is empty or not.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E73BE">
        <w:rPr>
          <w:rFonts w:ascii="Times New Roman" w:hAnsi="Times New Roman" w:cs="Times New Roman"/>
          <w:sz w:val="20"/>
          <w:szCs w:val="20"/>
        </w:rPr>
        <w:t>Queue.empty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>) {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AE73BE">
        <w:rPr>
          <w:rFonts w:ascii="Times New Roman" w:hAnsi="Times New Roman" w:cs="Times New Roman"/>
          <w:sz w:val="20"/>
          <w:szCs w:val="20"/>
        </w:rPr>
        <w:t>Queue.rear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=-1)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true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else</w:t>
      </w:r>
      <w:proofErr w:type="gramEnd"/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false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}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 xml:space="preserve">The following function inserts an element e at the front of queue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</w:t>
      </w:r>
      <w:proofErr w:type="spellEnd"/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E73BE">
        <w:rPr>
          <w:rFonts w:ascii="Times New Roman" w:hAnsi="Times New Roman" w:cs="Times New Roman"/>
          <w:sz w:val="20"/>
          <w:szCs w:val="20"/>
        </w:rPr>
        <w:t>Queue.insert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>e) {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NOT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Queue.full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()){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Queue.rear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Queue.rear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+ 1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AE73BE">
        <w:rPr>
          <w:rFonts w:ascii="Times New Roman" w:hAnsi="Times New Roman" w:cs="Times New Roman"/>
          <w:sz w:val="20"/>
          <w:szCs w:val="20"/>
        </w:rPr>
        <w:t>Queue.buf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AE73BE">
        <w:rPr>
          <w:rFonts w:ascii="Times New Roman" w:hAnsi="Times New Roman" w:cs="Times New Roman"/>
          <w:sz w:val="20"/>
          <w:szCs w:val="20"/>
        </w:rPr>
        <w:t>Queue.rear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]=e</w:t>
      </w:r>
    </w:p>
    <w:p w:rsidR="00D26BB7" w:rsidRPr="00AE73BE" w:rsidRDefault="00D26BB7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  <w:t>Sort (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Queue.buf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, Queue.rear+1)</w:t>
      </w:r>
      <w:r w:rsidRPr="00AE73BE">
        <w:rPr>
          <w:rFonts w:ascii="Times New Roman" w:hAnsi="Times New Roman" w:cs="Times New Roman"/>
          <w:sz w:val="20"/>
          <w:szCs w:val="20"/>
        </w:rPr>
        <w:tab/>
        <w:t xml:space="preserve">/* </w:t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sort(</w:t>
      </w:r>
      <w:proofErr w:type="spellStart"/>
      <w:proofErr w:type="gramEnd"/>
      <w:r w:rsidRPr="00AE73B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, n) function sorts first n </w:t>
      </w:r>
    </w:p>
    <w:p w:rsidR="00D26BB7" w:rsidRPr="00AE73BE" w:rsidRDefault="00D26BB7" w:rsidP="00D26BB7">
      <w:pPr>
        <w:spacing w:after="0" w:line="240" w:lineRule="auto"/>
        <w:ind w:left="5040"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 xml:space="preserve"> * </w:t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elements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of array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*/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  <w:t>}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}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 xml:space="preserve">The following function deletes an element from rear of the queue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a</w:t>
      </w:r>
      <w:r w:rsidR="004068CC" w:rsidRPr="00AE73BE">
        <w:rPr>
          <w:rFonts w:ascii="Times New Roman" w:hAnsi="Times New Roman" w:cs="Times New Roman"/>
          <w:sz w:val="20"/>
          <w:szCs w:val="20"/>
        </w:rPr>
        <w:t>d</w:t>
      </w:r>
      <w:r w:rsidRPr="00AE73BE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returns if successful. 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E73BE">
        <w:rPr>
          <w:rFonts w:ascii="Times New Roman" w:hAnsi="Times New Roman" w:cs="Times New Roman"/>
          <w:sz w:val="20"/>
          <w:szCs w:val="20"/>
        </w:rPr>
        <w:t>Queue.delete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>) {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NOT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Queue.empty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())  {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  <w:t xml:space="preserve">e = </w:t>
      </w:r>
      <w:proofErr w:type="spellStart"/>
      <w:proofErr w:type="gramStart"/>
      <w:r w:rsidRPr="00AE73BE">
        <w:rPr>
          <w:rFonts w:ascii="Times New Roman" w:hAnsi="Times New Roman" w:cs="Times New Roman"/>
          <w:sz w:val="20"/>
          <w:szCs w:val="20"/>
        </w:rPr>
        <w:t>Queue.buf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>Queue.front+1]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shift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Queue.buf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left by 1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E73BE">
        <w:rPr>
          <w:rFonts w:ascii="Times New Roman" w:hAnsi="Times New Roman" w:cs="Times New Roman"/>
          <w:sz w:val="20"/>
          <w:szCs w:val="20"/>
        </w:rPr>
        <w:t>Queue.rear</w:t>
      </w:r>
      <w:proofErr w:type="spellEnd"/>
      <w:r w:rsidRPr="00AE73BE">
        <w:rPr>
          <w:rFonts w:ascii="Times New Roman" w:hAnsi="Times New Roman" w:cs="Times New Roman"/>
          <w:sz w:val="20"/>
          <w:szCs w:val="20"/>
        </w:rPr>
        <w:t xml:space="preserve"> = -1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</w:r>
      <w:r w:rsidRPr="00AE73B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E73BE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AE73BE">
        <w:rPr>
          <w:rFonts w:ascii="Times New Roman" w:hAnsi="Times New Roman" w:cs="Times New Roman"/>
          <w:sz w:val="20"/>
          <w:szCs w:val="20"/>
        </w:rPr>
        <w:t xml:space="preserve"> e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ab/>
        <w:t>}</w:t>
      </w:r>
    </w:p>
    <w:p w:rsidR="004A0511" w:rsidRPr="00AE73BE" w:rsidRDefault="004A0511" w:rsidP="004A0511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}</w:t>
      </w:r>
    </w:p>
    <w:p w:rsidR="003C4BD4" w:rsidRPr="00AE73BE" w:rsidRDefault="003C4BD4" w:rsidP="006D4C1F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AE73BE" w:rsidRDefault="003C4BD4" w:rsidP="002376A3">
      <w:pPr>
        <w:spacing w:after="0" w:line="240" w:lineRule="auto"/>
        <w:rPr>
          <w:sz w:val="20"/>
          <w:szCs w:val="20"/>
        </w:rPr>
      </w:pPr>
    </w:p>
    <w:p w:rsidR="003C4BD4" w:rsidRPr="00AE73BE" w:rsidRDefault="003C4BD4" w:rsidP="002376A3">
      <w:pPr>
        <w:pStyle w:val="Heading1"/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sz w:val="20"/>
          <w:szCs w:val="20"/>
        </w:rPr>
      </w:pPr>
    </w:p>
    <w:p w:rsidR="00542DF5" w:rsidRPr="00AE73BE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SOURCE CODE:</w:t>
      </w:r>
    </w:p>
    <w:p w:rsidR="00A765C4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/**</w:t>
      </w: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48AD5F7C" wp14:editId="3E34EB4B">
            <wp:extent cx="5918400" cy="297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051" t="12543" r="42629" b="42417"/>
                    <a:stretch/>
                  </pic:blipFill>
                  <pic:spPr bwMode="auto">
                    <a:xfrm>
                      <a:off x="0" y="0"/>
                      <a:ext cx="5918400" cy="297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5C4" w:rsidRDefault="00E3642A" w:rsidP="00E3642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1: Empty Queue</w:t>
      </w:r>
    </w:p>
    <w:p w:rsidR="00A765C4" w:rsidRPr="00CB04AF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0F336E85" wp14:editId="4323A8BA">
            <wp:extent cx="5914800" cy="299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92" t="11972" r="42788" b="42703"/>
                    <a:stretch/>
                  </pic:blipFill>
                  <pic:spPr bwMode="auto">
                    <a:xfrm>
                      <a:off x="0" y="0"/>
                      <a:ext cx="5914800" cy="29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42A" w:rsidRDefault="00E3642A" w:rsidP="00E3642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2: Insertion</w:t>
      </w:r>
    </w:p>
    <w:p w:rsidR="00A765C4" w:rsidRDefault="00A765C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Author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Rakesh Malik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Date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24/07/2012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Subject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Generic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Class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Assignment no.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*/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iostream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cstdio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cstdlib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"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..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\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myexception.h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iomanip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namespace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std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namespace exception;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bubbleSort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(DT*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,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i&lt;n-1; i++)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j=0; j&lt;n-i-1; j++)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[j]&gt;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[j+1])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temp=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[j];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j]=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[j+1];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arr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j+1]=temp;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class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*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rear;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length;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public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const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&lt;DT&gt;&amp;);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~</w:t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isFull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isEmpty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(DT);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DT </w:t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getNumberOfElements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display();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clear();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const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&lt;DT&gt;&amp; q)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q.length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:front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q.front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q.rear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DT[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q.length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i=0;i&lt;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q.length;i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]=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length=0)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length&gt;=0)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=length;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DT[length];</w:t>
      </w:r>
    </w:p>
    <w:p w:rsidR="00A765C4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19F11461" wp14:editId="50A7911F">
            <wp:extent cx="5824800" cy="295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372" t="12543" r="42788" b="42417"/>
                    <a:stretch/>
                  </pic:blipFill>
                  <pic:spPr bwMode="auto">
                    <a:xfrm>
                      <a:off x="0" y="0"/>
                      <a:ext cx="5824800" cy="29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5C4" w:rsidRDefault="00E3642A" w:rsidP="00E3642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3: Insertion</w:t>
      </w:r>
    </w:p>
    <w:p w:rsidR="00A765C4" w:rsidRPr="004237B3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477741D4" wp14:editId="45254D9D">
            <wp:extent cx="5806800" cy="298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51" t="12543" r="43109" b="41847"/>
                    <a:stretch/>
                  </pic:blipFill>
                  <pic:spPr bwMode="auto">
                    <a:xfrm>
                      <a:off x="0" y="0"/>
                      <a:ext cx="5806800" cy="29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42A" w:rsidRDefault="00E3642A" w:rsidP="00E3642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4: Queue full message while insertion</w:t>
      </w:r>
    </w:p>
    <w:p w:rsidR="00A765C4" w:rsidRDefault="00A765C4" w:rsidP="00E3642A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=0;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DT[0];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&lt;DT&gt;::~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delete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isFull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::rear==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::length-1;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isEmpty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::rear==-1;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(DT e)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!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isFull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++;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::rear]=e;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&lt;&lt;rear&lt;&lt;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bubbleSort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rear+1);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QueueFullException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DT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!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isEmpty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e=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[0];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::rear; i++)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]=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[i+1];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--;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QueueEmptyException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getNumberOfElements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::rear+1;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&lt;DT&gt;::clear()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&lt;DT&gt;::display()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   front=-1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    \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xDA</w:t>
      </w:r>
      <w:proofErr w:type="spellEnd"/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i&lt;length-1; i++)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\xC4\xC4\xC4\xC4\xC4\xC4\xC2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\xC4\xC4\xC4\xC4\xC4\xC4\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xBF</w:t>
      </w:r>
      <w:proofErr w:type="spellEnd"/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    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“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i&lt;=rear; i++)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\xB3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setw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5)&lt;&lt;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[i]&lt;&lt;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”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r w:rsidR="00E3642A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“</w:t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A765C4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i=rear+1; i&lt;length; i++)</w:t>
      </w: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33893B5C" wp14:editId="32B7146F">
            <wp:extent cx="5889600" cy="29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212" t="12828" r="42789" b="42702"/>
                    <a:stretch/>
                  </pic:blipFill>
                  <pic:spPr bwMode="auto">
                    <a:xfrm>
                      <a:off x="0" y="0"/>
                      <a:ext cx="5889600" cy="29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5C4" w:rsidRDefault="00E3642A" w:rsidP="00E3642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5: Deletion</w:t>
      </w: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3497C243" wp14:editId="3D04594F">
            <wp:extent cx="5860800" cy="295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71" t="12828" r="42789" b="42417"/>
                    <a:stretch/>
                  </pic:blipFill>
                  <pic:spPr bwMode="auto">
                    <a:xfrm>
                      <a:off x="0" y="0"/>
                      <a:ext cx="5860800" cy="29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42A" w:rsidRPr="00AE73BE" w:rsidRDefault="00E3642A" w:rsidP="00E3642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6: Queue empty message while deleting</w:t>
      </w:r>
      <w:bookmarkStart w:id="0" w:name="_GoBack"/>
      <w:bookmarkEnd w:id="0"/>
    </w:p>
    <w:p w:rsidR="00A765C4" w:rsidRDefault="00A765C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      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&lt;&lt;"\xB3"&lt;&lt;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     \xC0";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i&lt;length-1; i++)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&lt;&lt;"\xC4\xC4\xC4\xC4\xC4\xC4\xC1";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&lt;&lt;"\xC4\xC4\xC4\xC4\xC4\xC4\xD9"&lt;&lt;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i&lt;=rear; i++)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       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    rear="&lt;&lt;rear&lt;&lt;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main(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MinPriorityQueue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&gt; </w:t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5);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choice=1,e;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char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[50]="";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while(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system(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cls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&lt;&lt;"Min-Priority Queue"&lt;&lt;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&lt;&lt;"1.Insert"&lt;&lt;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&lt;&lt;"2.Delete"&lt;&lt;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&lt;&lt;"0.Exit"&lt;&lt;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q.display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&lt;&lt;"Enter your choice_";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&gt;&gt;choice;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switch(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0: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0;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1: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q.isFull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"Priority Queue is full");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an element : ";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&gt;&gt;e;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q.enqueue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"%d Inserted", e);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2: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, "%d Deleted", 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q.dequeue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}catch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QueueEmptyException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ex) {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"Priority Queue is empty");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default</w:t>
      </w:r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"Wrong choice");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EB04EC" w:rsidRPr="00EB04EC" w:rsidRDefault="00EB04EC" w:rsidP="00EB04EC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5018FF" w:rsidRDefault="00EB04EC" w:rsidP="00EB04EC">
      <w:pPr>
        <w:pStyle w:val="Heading1"/>
        <w:spacing w:before="0"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EB04EC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A765C4" w:rsidRPr="00AE73BE" w:rsidRDefault="00A765C4" w:rsidP="00A765C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765C4" w:rsidRPr="00AE73BE" w:rsidRDefault="00A765C4" w:rsidP="00A765C4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RESULT:</w:t>
      </w:r>
    </w:p>
    <w:p w:rsidR="00542DF5" w:rsidRPr="00AE73BE" w:rsidRDefault="00A765C4" w:rsidP="00A765C4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E73BE">
        <w:rPr>
          <w:rFonts w:ascii="Times New Roman" w:hAnsi="Times New Roman" w:cs="Times New Roman"/>
          <w:sz w:val="20"/>
          <w:szCs w:val="20"/>
        </w:rPr>
        <w:t>The program has run successfully and given result as expected.</w:t>
      </w:r>
    </w:p>
    <w:p w:rsidR="00CB04AF" w:rsidRDefault="00CB04AF" w:rsidP="00377E95">
      <w:pPr>
        <w:spacing w:after="0" w:line="240" w:lineRule="auto"/>
        <w:rPr>
          <w:noProof/>
          <w:lang w:bidi="ar-SA"/>
        </w:rPr>
      </w:pPr>
    </w:p>
    <w:sectPr w:rsidR="00CB04AF" w:rsidSect="00715878">
      <w:pgSz w:w="12240" w:h="15840"/>
      <w:pgMar w:top="1080" w:right="1440" w:bottom="1440" w:left="270" w:header="720" w:footer="720" w:gutter="72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2E8A" w:rsidRDefault="009F2E8A" w:rsidP="00715878">
      <w:pPr>
        <w:spacing w:after="0" w:line="240" w:lineRule="auto"/>
      </w:pPr>
      <w:r>
        <w:separator/>
      </w:r>
    </w:p>
  </w:endnote>
  <w:endnote w:type="continuationSeparator" w:id="0">
    <w:p w:rsidR="009F2E8A" w:rsidRDefault="009F2E8A" w:rsidP="00715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MS PMincho"/>
    <w:charset w:val="80"/>
    <w:family w:val="roman"/>
    <w:pitch w:val="variable"/>
    <w:sig w:usb0="00000003" w:usb1="00000000" w:usb2="00000000" w:usb3="00000000" w:csb0="00000001" w:csb1="00000000"/>
  </w:font>
  <w:font w:name="DejaVu Sans">
    <w:altName w:val="MS Mincho"/>
    <w:charset w:val="80"/>
    <w:family w:val="auto"/>
    <w:pitch w:val="variable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2E8A" w:rsidRDefault="009F2E8A" w:rsidP="00715878">
      <w:pPr>
        <w:spacing w:after="0" w:line="240" w:lineRule="auto"/>
      </w:pPr>
      <w:r>
        <w:separator/>
      </w:r>
    </w:p>
  </w:footnote>
  <w:footnote w:type="continuationSeparator" w:id="0">
    <w:p w:rsidR="009F2E8A" w:rsidRDefault="009F2E8A" w:rsidP="007158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B43BF"/>
    <w:rsid w:val="00007DA6"/>
    <w:rsid w:val="0004412C"/>
    <w:rsid w:val="00052489"/>
    <w:rsid w:val="000949D9"/>
    <w:rsid w:val="000D452F"/>
    <w:rsid w:val="000E7522"/>
    <w:rsid w:val="001A5FC3"/>
    <w:rsid w:val="001B43BF"/>
    <w:rsid w:val="002376A3"/>
    <w:rsid w:val="002414FE"/>
    <w:rsid w:val="002622F0"/>
    <w:rsid w:val="002B4980"/>
    <w:rsid w:val="002C36AC"/>
    <w:rsid w:val="002D6AAB"/>
    <w:rsid w:val="002E20A2"/>
    <w:rsid w:val="00347C64"/>
    <w:rsid w:val="00377E95"/>
    <w:rsid w:val="003A5AC6"/>
    <w:rsid w:val="003C4BD4"/>
    <w:rsid w:val="003C4C2D"/>
    <w:rsid w:val="003D39B5"/>
    <w:rsid w:val="003F52F9"/>
    <w:rsid w:val="003F75B2"/>
    <w:rsid w:val="004068CC"/>
    <w:rsid w:val="004237B3"/>
    <w:rsid w:val="0042765C"/>
    <w:rsid w:val="004A0511"/>
    <w:rsid w:val="004C3DE4"/>
    <w:rsid w:val="004D7007"/>
    <w:rsid w:val="004D7B1E"/>
    <w:rsid w:val="005018FF"/>
    <w:rsid w:val="005063D4"/>
    <w:rsid w:val="00542DF5"/>
    <w:rsid w:val="00571DD0"/>
    <w:rsid w:val="005B2024"/>
    <w:rsid w:val="00642FC0"/>
    <w:rsid w:val="0066545C"/>
    <w:rsid w:val="006D4C1F"/>
    <w:rsid w:val="006D5206"/>
    <w:rsid w:val="00715878"/>
    <w:rsid w:val="007337E6"/>
    <w:rsid w:val="007626FB"/>
    <w:rsid w:val="00781DD1"/>
    <w:rsid w:val="007A3533"/>
    <w:rsid w:val="008D2C75"/>
    <w:rsid w:val="00986583"/>
    <w:rsid w:val="009A726F"/>
    <w:rsid w:val="009F2E8A"/>
    <w:rsid w:val="00A565B7"/>
    <w:rsid w:val="00A765C4"/>
    <w:rsid w:val="00AC5131"/>
    <w:rsid w:val="00AE430E"/>
    <w:rsid w:val="00AE73BE"/>
    <w:rsid w:val="00B67630"/>
    <w:rsid w:val="00B730BC"/>
    <w:rsid w:val="00B749D4"/>
    <w:rsid w:val="00B80114"/>
    <w:rsid w:val="00BA1FC4"/>
    <w:rsid w:val="00BA55FD"/>
    <w:rsid w:val="00BB7F9B"/>
    <w:rsid w:val="00BD28E7"/>
    <w:rsid w:val="00BF03A3"/>
    <w:rsid w:val="00C65F8E"/>
    <w:rsid w:val="00CA06EF"/>
    <w:rsid w:val="00CB04AF"/>
    <w:rsid w:val="00CC5FE0"/>
    <w:rsid w:val="00CE0ED9"/>
    <w:rsid w:val="00CF2ED8"/>
    <w:rsid w:val="00D26BB7"/>
    <w:rsid w:val="00D72B3B"/>
    <w:rsid w:val="00D852B8"/>
    <w:rsid w:val="00DA51F3"/>
    <w:rsid w:val="00E3642A"/>
    <w:rsid w:val="00EB04EC"/>
    <w:rsid w:val="00F1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75"/>
  </w:style>
  <w:style w:type="paragraph" w:styleId="Heading1">
    <w:name w:val="heading 1"/>
    <w:basedOn w:val="Normal"/>
    <w:next w:val="Normal"/>
    <w:link w:val="Heading1Char"/>
    <w:uiPriority w:val="9"/>
    <w:qFormat/>
    <w:rsid w:val="008D2C75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C75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C7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C7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C7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C7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C7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C75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C7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B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D2C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2C7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C7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C7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C7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C7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C7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D2C7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C7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C7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D2C7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D2C75"/>
    <w:rPr>
      <w:b/>
      <w:bCs/>
    </w:rPr>
  </w:style>
  <w:style w:type="character" w:styleId="Emphasis">
    <w:name w:val="Emphasis"/>
    <w:uiPriority w:val="20"/>
    <w:qFormat/>
    <w:rsid w:val="008D2C7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D2C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2C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2C7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D2C7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C7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C75"/>
    <w:rPr>
      <w:b/>
      <w:bCs/>
      <w:i/>
      <w:iCs/>
    </w:rPr>
  </w:style>
  <w:style w:type="character" w:styleId="SubtleEmphasis">
    <w:name w:val="Subtle Emphasis"/>
    <w:uiPriority w:val="19"/>
    <w:qFormat/>
    <w:rsid w:val="008D2C75"/>
    <w:rPr>
      <w:i/>
      <w:iCs/>
    </w:rPr>
  </w:style>
  <w:style w:type="character" w:styleId="IntenseEmphasis">
    <w:name w:val="Intense Emphasis"/>
    <w:uiPriority w:val="21"/>
    <w:qFormat/>
    <w:rsid w:val="008D2C75"/>
    <w:rPr>
      <w:b/>
      <w:bCs/>
    </w:rPr>
  </w:style>
  <w:style w:type="character" w:styleId="SubtleReference">
    <w:name w:val="Subtle Reference"/>
    <w:uiPriority w:val="31"/>
    <w:qFormat/>
    <w:rsid w:val="008D2C75"/>
    <w:rPr>
      <w:smallCaps/>
    </w:rPr>
  </w:style>
  <w:style w:type="character" w:styleId="IntenseReference">
    <w:name w:val="Intense Reference"/>
    <w:uiPriority w:val="32"/>
    <w:qFormat/>
    <w:rsid w:val="008D2C75"/>
    <w:rPr>
      <w:smallCaps/>
      <w:spacing w:val="5"/>
      <w:u w:val="single"/>
    </w:rPr>
  </w:style>
  <w:style w:type="character" w:styleId="BookTitle">
    <w:name w:val="Book Title"/>
    <w:uiPriority w:val="33"/>
    <w:qFormat/>
    <w:rsid w:val="008D2C75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C75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878"/>
  </w:style>
  <w:style w:type="paragraph" w:styleId="Footer">
    <w:name w:val="footer"/>
    <w:basedOn w:val="Normal"/>
    <w:link w:val="Foot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5878"/>
  </w:style>
  <w:style w:type="paragraph" w:styleId="BalloonText">
    <w:name w:val="Balloon Text"/>
    <w:basedOn w:val="Normal"/>
    <w:link w:val="BalloonTextChar"/>
    <w:uiPriority w:val="99"/>
    <w:semiHidden/>
    <w:unhideWhenUsed/>
    <w:rsid w:val="00715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78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3C4BD4"/>
    <w:pPr>
      <w:widowControl w:val="0"/>
      <w:suppressLineNumbers/>
      <w:suppressAutoHyphens/>
      <w:spacing w:after="0" w:line="240" w:lineRule="auto"/>
    </w:pPr>
    <w:rPr>
      <w:rFonts w:ascii="Liberation Serif" w:eastAsia="DejaVu Sans" w:hAnsi="Liberation Serif" w:cs="Vrinda"/>
      <w:kern w:val="1"/>
      <w:sz w:val="24"/>
      <w:szCs w:val="24"/>
      <w:lang w:val="en-GB"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.Sc.%20Experiment\temple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templete.dotx</Template>
  <TotalTime>33</TotalTime>
  <Pages>7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35</cp:revision>
  <dcterms:created xsi:type="dcterms:W3CDTF">2012-08-06T16:15:00Z</dcterms:created>
  <dcterms:modified xsi:type="dcterms:W3CDTF">2012-10-15T12:54:00Z</dcterms:modified>
</cp:coreProperties>
</file>