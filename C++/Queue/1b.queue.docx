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36AC" w:rsidRPr="00BA55FD" w:rsidRDefault="00A41F33" w:rsidP="002376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98.3pt;margin-top:-30.55pt;width:423.2pt;height:78.7pt;z-index:251665408;v-text-anchor:middle">
            <v:textbox style="mso-next-textbox:#_x0000_s1026" inset="0,0,0,0">
              <w:txbxContent>
                <w:p w:rsidR="00715878" w:rsidRPr="00715878" w:rsidRDefault="00715878" w:rsidP="00715878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31" type="#_x0000_t202" style="position:absolute;margin-left:104.8pt;margin-top:-14.65pt;width:421.3pt;height:48.55pt;z-index:251670528" stroked="f">
            <v:fill opacity="0"/>
            <v:textbox style="mso-next-textbox:#_x0000_s1031">
              <w:txbxContent>
                <w:p w:rsidR="00715878" w:rsidRPr="004A408D" w:rsidRDefault="00CC5FE0" w:rsidP="00715878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 w:val="36"/>
                    </w:rPr>
                  </w:pPr>
                  <w:r w:rsidRPr="004A408D">
                    <w:rPr>
                      <w:rFonts w:ascii="Times New Roman" w:hAnsi="Times New Roman" w:cs="Times New Roman"/>
                      <w:caps/>
                      <w:sz w:val="36"/>
                    </w:rPr>
                    <w:t>Queue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30" type="#_x0000_t202" style="position:absolute;margin-left:-17.4pt;margin-top:-23pt;width:108.15pt;height:23.45pt;z-index:251669504" stroked="f">
            <v:fill opacity="0"/>
            <v:textbox style="mso-next-textbox:#_x0000_s1030">
              <w:txbxContent>
                <w:p w:rsidR="00715878" w:rsidRPr="00715878" w:rsidRDefault="00715878" w:rsidP="00715878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</w:rPr>
                  </w:pPr>
                  <w:r w:rsidRPr="00715878">
                    <w:rPr>
                      <w:rFonts w:ascii="Times New Roman" w:hAnsi="Times New Roman" w:cs="Times New Roman"/>
                      <w:sz w:val="24"/>
                    </w:rPr>
                    <w:t>Experiment No.:</w:t>
                  </w:r>
                  <w:r w:rsidR="00CC5FE0">
                    <w:rPr>
                      <w:rFonts w:ascii="Times New Roman" w:hAnsi="Times New Roman" w:cs="Times New Roman"/>
                      <w:sz w:val="24"/>
                    </w:rPr>
                    <w:t>1b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8" type="#_x0000_t202" style="position:absolute;margin-left:-26.05pt;margin-top:8.8pt;width:124.35pt;height:39.35pt;z-index:251667456">
            <v:textbox style="mso-next-textbox:#_x0000_s1028">
              <w:txbxContent>
                <w:p w:rsidR="00715878" w:rsidRDefault="00715878" w:rsidP="00715878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7" type="#_x0000_t202" style="position:absolute;margin-left:-26.05pt;margin-top:-30.55pt;width:124.35pt;height:39.35pt;z-index:251666432">
            <v:textbox style="mso-next-textbox:#_x0000_s1027">
              <w:txbxContent>
                <w:p w:rsidR="00715878" w:rsidRPr="00715878" w:rsidRDefault="00715878" w:rsidP="00715878"/>
              </w:txbxContent>
            </v:textbox>
          </v:shape>
        </w:pict>
      </w:r>
    </w:p>
    <w:p w:rsidR="00715878" w:rsidRPr="00BA55FD" w:rsidRDefault="00A41F33" w:rsidP="002376A3">
      <w:pPr>
        <w:pStyle w:val="Heading1"/>
        <w:spacing w:before="0" w:line="240" w:lineRule="auto"/>
        <w:ind w:hanging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 id="_x0000_s1029" type="#_x0000_t202" style="position:absolute;margin-left:-17.4pt;margin-top:4.2pt;width:108.15pt;height:23.45pt;z-index:251668480" stroked="f">
            <v:fill opacity="0"/>
            <v:textbox style="mso-next-textbox:#_x0000_s1029">
              <w:txbxContent>
                <w:p w:rsidR="00715878" w:rsidRPr="00715878" w:rsidRDefault="00CC5FE0" w:rsidP="00CC5FE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0</w:t>
                  </w:r>
                  <w:r w:rsidR="00AE430E">
                    <w:rPr>
                      <w:rFonts w:ascii="Times New Roman" w:hAnsi="Times New Roman" w:cs="Times New Roman"/>
                      <w:sz w:val="24"/>
                    </w:rPr>
                    <w:t>6</w:t>
                  </w:r>
                  <w:r w:rsidR="00715878">
                    <w:rPr>
                      <w:rFonts w:ascii="Times New Roman" w:hAnsi="Times New Roman" w:cs="Times New Roman"/>
                      <w:sz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0</w:t>
                  </w:r>
                  <w:r w:rsidR="00AE430E">
                    <w:rPr>
                      <w:rFonts w:ascii="Times New Roman" w:hAnsi="Times New Roman" w:cs="Times New Roman"/>
                      <w:sz w:val="24"/>
                    </w:rPr>
                    <w:t>8</w:t>
                  </w:r>
                  <w:r w:rsidR="00715878">
                    <w:rPr>
                      <w:rFonts w:ascii="Times New Roman" w:hAnsi="Times New Roman" w:cs="Times New Roman"/>
                      <w:sz w:val="24"/>
                    </w:rPr>
                    <w:t>/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2012</w:t>
                  </w:r>
                </w:p>
              </w:txbxContent>
            </v:textbox>
          </v:shape>
        </w:pict>
      </w:r>
    </w:p>
    <w:p w:rsidR="00B730BC" w:rsidRPr="00BA55FD" w:rsidRDefault="00B730BC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347C64" w:rsidRDefault="00347C64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347C64" w:rsidRDefault="00347C64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347C64" w:rsidRDefault="00347C64" w:rsidP="002376A3">
      <w:pPr>
        <w:pStyle w:val="Heading1"/>
        <w:spacing w:before="0" w:line="240" w:lineRule="auto"/>
        <w:rPr>
          <w:rFonts w:ascii="Times New Roman" w:hAnsi="Times New Roman" w:cs="Times New Roman"/>
          <w:sz w:val="24"/>
          <w:szCs w:val="24"/>
        </w:rPr>
      </w:pPr>
    </w:p>
    <w:p w:rsidR="00B730BC" w:rsidRPr="0085430E" w:rsidRDefault="00BA55FD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AIM:</w:t>
      </w:r>
    </w:p>
    <w:p w:rsidR="00B730BC" w:rsidRPr="0085430E" w:rsidRDefault="00CC5FE0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Implement</w:t>
      </w:r>
      <w:r w:rsidR="00CC3CE1" w:rsidRPr="0085430E">
        <w:rPr>
          <w:rFonts w:ascii="Times New Roman" w:hAnsi="Times New Roman" w:cs="Times New Roman"/>
          <w:sz w:val="20"/>
          <w:szCs w:val="20"/>
        </w:rPr>
        <w:t>ation of a</w:t>
      </w:r>
      <w:r w:rsidRPr="0085430E">
        <w:rPr>
          <w:rFonts w:ascii="Times New Roman" w:hAnsi="Times New Roman" w:cs="Times New Roman"/>
          <w:sz w:val="20"/>
          <w:szCs w:val="20"/>
        </w:rPr>
        <w:t xml:space="preserve"> Queue.</w:t>
      </w:r>
    </w:p>
    <w:p w:rsidR="00B730BC" w:rsidRPr="0085430E" w:rsidRDefault="00B730BC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</w:p>
    <w:p w:rsidR="00B730BC" w:rsidRPr="0085430E" w:rsidRDefault="00B730BC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</w:p>
    <w:p w:rsidR="00542DF5" w:rsidRPr="0085430E" w:rsidRDefault="00BA55FD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ALGORITHM: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The structure of a  queue is as following :</w:t>
      </w:r>
    </w:p>
    <w:tbl>
      <w:tblPr>
        <w:tblW w:w="0" w:type="auto"/>
        <w:jc w:val="center"/>
        <w:tblInd w:w="149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09"/>
        <w:gridCol w:w="1620"/>
        <w:gridCol w:w="1710"/>
        <w:gridCol w:w="2070"/>
      </w:tblGrid>
      <w:tr w:rsidR="003C4BD4" w:rsidRPr="0085430E" w:rsidTr="002B4980">
        <w:trPr>
          <w:jc w:val="center"/>
        </w:trPr>
        <w:tc>
          <w:tcPr>
            <w:tcW w:w="170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C4BD4" w:rsidRPr="0085430E" w:rsidRDefault="003C4BD4" w:rsidP="002B4980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5430E">
              <w:rPr>
                <w:rFonts w:ascii="Times New Roman" w:hAnsi="Times New Roman" w:cs="Times New Roman"/>
                <w:sz w:val="20"/>
                <w:szCs w:val="20"/>
              </w:rPr>
              <w:t>front</w:t>
            </w:r>
          </w:p>
        </w:tc>
        <w:tc>
          <w:tcPr>
            <w:tcW w:w="16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C4BD4" w:rsidRPr="0085430E" w:rsidRDefault="003C4BD4" w:rsidP="002B4980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5430E">
              <w:rPr>
                <w:rFonts w:ascii="Times New Roman" w:hAnsi="Times New Roman" w:cs="Times New Roman"/>
                <w:sz w:val="20"/>
                <w:szCs w:val="20"/>
              </w:rPr>
              <w:t>rear</w:t>
            </w:r>
          </w:p>
        </w:tc>
        <w:tc>
          <w:tcPr>
            <w:tcW w:w="17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C4BD4" w:rsidRPr="0085430E" w:rsidRDefault="003C4BD4" w:rsidP="002B4980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5430E">
              <w:rPr>
                <w:rFonts w:ascii="Times New Roman" w:hAnsi="Times New Roman" w:cs="Times New Roman"/>
                <w:sz w:val="20"/>
                <w:szCs w:val="20"/>
              </w:rPr>
              <w:t>length</w:t>
            </w:r>
          </w:p>
        </w:tc>
        <w:tc>
          <w:tcPr>
            <w:tcW w:w="207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C4BD4" w:rsidRPr="0085430E" w:rsidRDefault="003C4BD4" w:rsidP="002B4980">
            <w:pPr>
              <w:pStyle w:val="TableContents"/>
              <w:ind w:firstLine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5430E">
              <w:rPr>
                <w:rFonts w:ascii="Times New Roman" w:hAnsi="Times New Roman" w:cs="Times New Roman"/>
                <w:sz w:val="20"/>
                <w:szCs w:val="20"/>
              </w:rPr>
              <w:t>buf</w:t>
            </w:r>
            <w:r w:rsidR="002B4980" w:rsidRPr="0085430E">
              <w:rPr>
                <w:rFonts w:ascii="Times New Roman" w:hAnsi="Times New Roman" w:cs="Times New Roman"/>
                <w:sz w:val="20"/>
                <w:szCs w:val="20"/>
              </w:rPr>
              <w:t>fer</w:t>
            </w:r>
          </w:p>
        </w:tc>
      </w:tr>
    </w:tbl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Here front,rear is index of newest and oldest element of the queue which is initialized as -1, length is the length of the stack and buf is the array of data.</w:t>
      </w:r>
    </w:p>
    <w:p w:rsidR="00BA543F" w:rsidRPr="0085430E" w:rsidRDefault="00BA543F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The following function checks whether a  queue is full or not.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Queue.full() {</w:t>
      </w:r>
    </w:p>
    <w:p w:rsidR="003C4BD4" w:rsidRPr="0085430E" w:rsidRDefault="003C4BD4" w:rsidP="009962F5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if(Queue.</w:t>
      </w:r>
      <w:r w:rsidR="003C6A2D" w:rsidRPr="0085430E">
        <w:rPr>
          <w:rFonts w:ascii="Times New Roman" w:hAnsi="Times New Roman" w:cs="Times New Roman"/>
          <w:sz w:val="20"/>
          <w:szCs w:val="20"/>
        </w:rPr>
        <w:t>rear =</w:t>
      </w:r>
      <w:r w:rsidR="009962F5" w:rsidRPr="0085430E">
        <w:rPr>
          <w:rFonts w:ascii="Times New Roman" w:hAnsi="Times New Roman" w:cs="Times New Roman"/>
          <w:sz w:val="20"/>
          <w:szCs w:val="20"/>
        </w:rPr>
        <w:t xml:space="preserve"> Queue.length - 1</w:t>
      </w:r>
      <w:r w:rsidRPr="0085430E">
        <w:rPr>
          <w:rFonts w:ascii="Times New Roman" w:hAnsi="Times New Roman" w:cs="Times New Roman"/>
          <w:sz w:val="20"/>
          <w:szCs w:val="20"/>
        </w:rPr>
        <w:t>)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return true;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else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return false;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}</w:t>
      </w:r>
    </w:p>
    <w:p w:rsidR="00BA543F" w:rsidRPr="0085430E" w:rsidRDefault="00BA543F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The following function checks whether a  queue is empty or not.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Queue.empty() {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if(Queue.rear=-1)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return true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else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retur</w:t>
      </w:r>
      <w:r w:rsidR="008321AC" w:rsidRPr="0085430E">
        <w:rPr>
          <w:rFonts w:ascii="Times New Roman" w:hAnsi="Times New Roman" w:cs="Times New Roman"/>
          <w:sz w:val="20"/>
          <w:szCs w:val="20"/>
        </w:rPr>
        <w:t>n</w:t>
      </w:r>
      <w:r w:rsidRPr="0085430E">
        <w:rPr>
          <w:rFonts w:ascii="Times New Roman" w:hAnsi="Times New Roman" w:cs="Times New Roman"/>
          <w:sz w:val="20"/>
          <w:szCs w:val="20"/>
        </w:rPr>
        <w:t xml:space="preserve"> false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}</w:t>
      </w:r>
    </w:p>
    <w:p w:rsidR="00BA543F" w:rsidRPr="0085430E" w:rsidRDefault="00BA543F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The following function inserts an element e at the front of queue Queue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Queue.</w:t>
      </w:r>
      <w:r w:rsidR="00BA543F" w:rsidRPr="0085430E">
        <w:rPr>
          <w:rFonts w:ascii="Times New Roman" w:hAnsi="Times New Roman" w:cs="Times New Roman"/>
          <w:sz w:val="20"/>
          <w:szCs w:val="20"/>
        </w:rPr>
        <w:t>insert</w:t>
      </w:r>
      <w:r w:rsidRPr="0085430E">
        <w:rPr>
          <w:rFonts w:ascii="Times New Roman" w:hAnsi="Times New Roman" w:cs="Times New Roman"/>
          <w:sz w:val="20"/>
          <w:szCs w:val="20"/>
        </w:rPr>
        <w:t>(e) {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if(NOT Queue.full()){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Queue.</w:t>
      </w:r>
      <w:r w:rsidR="00EA7CD3" w:rsidRPr="0085430E">
        <w:rPr>
          <w:rFonts w:ascii="Times New Roman" w:hAnsi="Times New Roman" w:cs="Times New Roman"/>
          <w:sz w:val="20"/>
          <w:szCs w:val="20"/>
        </w:rPr>
        <w:t>rear = Queue.rear + 1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Queue.buf[Queue.</w:t>
      </w:r>
      <w:r w:rsidR="00EA7CD3" w:rsidRPr="0085430E">
        <w:rPr>
          <w:rFonts w:ascii="Times New Roman" w:hAnsi="Times New Roman" w:cs="Times New Roman"/>
          <w:sz w:val="20"/>
          <w:szCs w:val="20"/>
        </w:rPr>
        <w:t>rear</w:t>
      </w:r>
      <w:r w:rsidRPr="0085430E">
        <w:rPr>
          <w:rFonts w:ascii="Times New Roman" w:hAnsi="Times New Roman" w:cs="Times New Roman"/>
          <w:sz w:val="20"/>
          <w:szCs w:val="20"/>
        </w:rPr>
        <w:t>]=e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}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}</w:t>
      </w:r>
    </w:p>
    <w:p w:rsidR="00BA543F" w:rsidRPr="0085430E" w:rsidRDefault="00BA543F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 xml:space="preserve">The following function deletes an element from rear of the queue an returns if successful. 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Queue.</w:t>
      </w:r>
      <w:r w:rsidR="00BA543F" w:rsidRPr="0085430E">
        <w:rPr>
          <w:rFonts w:ascii="Times New Roman" w:hAnsi="Times New Roman" w:cs="Times New Roman"/>
          <w:sz w:val="20"/>
          <w:szCs w:val="20"/>
        </w:rPr>
        <w:t>delete</w:t>
      </w:r>
      <w:r w:rsidRPr="0085430E">
        <w:rPr>
          <w:rFonts w:ascii="Times New Roman" w:hAnsi="Times New Roman" w:cs="Times New Roman"/>
          <w:sz w:val="20"/>
          <w:szCs w:val="20"/>
        </w:rPr>
        <w:t>() {</w:t>
      </w:r>
    </w:p>
    <w:p w:rsidR="003C4BD4" w:rsidRPr="0085430E" w:rsidRDefault="003C4BD4" w:rsidP="00DA49FA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if(NOT Queue.empty())  {</w:t>
      </w:r>
    </w:p>
    <w:p w:rsidR="003C4BD4" w:rsidRPr="0085430E" w:rsidRDefault="003C4BD4" w:rsidP="00DA49FA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e</w:t>
      </w:r>
      <w:r w:rsidR="00ED5840" w:rsidRPr="0085430E">
        <w:rPr>
          <w:rFonts w:ascii="Times New Roman" w:hAnsi="Times New Roman" w:cs="Times New Roman"/>
          <w:sz w:val="20"/>
          <w:szCs w:val="20"/>
        </w:rPr>
        <w:t xml:space="preserve"> </w:t>
      </w:r>
      <w:r w:rsidRPr="0085430E">
        <w:rPr>
          <w:rFonts w:ascii="Times New Roman" w:hAnsi="Times New Roman" w:cs="Times New Roman"/>
          <w:sz w:val="20"/>
          <w:szCs w:val="20"/>
        </w:rPr>
        <w:t>=</w:t>
      </w:r>
      <w:r w:rsidR="00ED5840" w:rsidRPr="0085430E">
        <w:rPr>
          <w:rFonts w:ascii="Times New Roman" w:hAnsi="Times New Roman" w:cs="Times New Roman"/>
          <w:sz w:val="20"/>
          <w:szCs w:val="20"/>
        </w:rPr>
        <w:t xml:space="preserve"> </w:t>
      </w:r>
      <w:r w:rsidRPr="0085430E">
        <w:rPr>
          <w:rFonts w:ascii="Times New Roman" w:hAnsi="Times New Roman" w:cs="Times New Roman"/>
          <w:sz w:val="20"/>
          <w:szCs w:val="20"/>
        </w:rPr>
        <w:t>Queue.buf[Queue.</w:t>
      </w:r>
      <w:r w:rsidR="00EA7CD3" w:rsidRPr="0085430E">
        <w:rPr>
          <w:rFonts w:ascii="Times New Roman" w:hAnsi="Times New Roman" w:cs="Times New Roman"/>
          <w:sz w:val="20"/>
          <w:szCs w:val="20"/>
        </w:rPr>
        <w:t>front</w:t>
      </w:r>
      <w:r w:rsidR="00DA49FA" w:rsidRPr="0085430E">
        <w:rPr>
          <w:rFonts w:ascii="Times New Roman" w:hAnsi="Times New Roman" w:cs="Times New Roman"/>
          <w:sz w:val="20"/>
          <w:szCs w:val="20"/>
        </w:rPr>
        <w:t>+1</w:t>
      </w:r>
      <w:r w:rsidRPr="0085430E">
        <w:rPr>
          <w:rFonts w:ascii="Times New Roman" w:hAnsi="Times New Roman" w:cs="Times New Roman"/>
          <w:sz w:val="20"/>
          <w:szCs w:val="20"/>
        </w:rPr>
        <w:t>]</w:t>
      </w:r>
    </w:p>
    <w:p w:rsidR="00ED5840" w:rsidRPr="0085430E" w:rsidRDefault="00ED5840" w:rsidP="00DA49FA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shift Queue.buf left by 1</w:t>
      </w:r>
    </w:p>
    <w:p w:rsidR="00ED5840" w:rsidRPr="0085430E" w:rsidRDefault="00ED5840" w:rsidP="00DA49FA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Queue.rear = -1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</w:r>
      <w:r w:rsidRPr="0085430E">
        <w:rPr>
          <w:rFonts w:ascii="Times New Roman" w:hAnsi="Times New Roman" w:cs="Times New Roman"/>
          <w:sz w:val="20"/>
          <w:szCs w:val="20"/>
        </w:rPr>
        <w:tab/>
        <w:t>return e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ab/>
        <w:t>}</w:t>
      </w:r>
    </w:p>
    <w:p w:rsidR="003C4BD4" w:rsidRPr="0085430E" w:rsidRDefault="003C4BD4" w:rsidP="0042765C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}</w:t>
      </w:r>
    </w:p>
    <w:p w:rsidR="003C4BD4" w:rsidRPr="0085430E" w:rsidRDefault="003C4BD4" w:rsidP="002376A3">
      <w:pPr>
        <w:spacing w:after="0" w:line="240" w:lineRule="auto"/>
        <w:rPr>
          <w:sz w:val="20"/>
          <w:szCs w:val="20"/>
        </w:rPr>
      </w:pPr>
    </w:p>
    <w:p w:rsidR="003C4BD4" w:rsidRPr="0085430E" w:rsidRDefault="003C4BD4" w:rsidP="002376A3">
      <w:pPr>
        <w:pStyle w:val="Heading1"/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sz w:val="20"/>
          <w:szCs w:val="20"/>
        </w:rPr>
      </w:pPr>
    </w:p>
    <w:p w:rsidR="00542DF5" w:rsidRPr="0085430E" w:rsidRDefault="00BA55FD" w:rsidP="002376A3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SOURCE CODE: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/**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Author</w:t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Rakesh Malik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Date</w:t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24/07/2012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Subject</w:t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Generic Queue Class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 Assignment no.</w:t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:</w:t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 xml:space="preserve"> */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4F19BE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&lt;iostream&gt;</w:t>
      </w:r>
    </w:p>
    <w:p w:rsidR="004F19BE" w:rsidRPr="0085430E" w:rsidRDefault="004F19BE" w:rsidP="004F19BE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01224DEC" wp14:editId="1C140617">
            <wp:extent cx="5806800" cy="293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372" t="9554" r="45035" b="45860"/>
                    <a:stretch/>
                  </pic:blipFill>
                  <pic:spPr bwMode="auto">
                    <a:xfrm>
                      <a:off x="0" y="0"/>
                      <a:ext cx="5806800" cy="29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3C" w:rsidRDefault="0020093C" w:rsidP="0020093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1: Empty Queue</w:t>
      </w: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473A7267" wp14:editId="2843BACA">
            <wp:extent cx="5907600" cy="296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92" t="9236" r="44447" b="45814"/>
                    <a:stretch/>
                  </pic:blipFill>
                  <pic:spPr bwMode="auto">
                    <a:xfrm>
                      <a:off x="0" y="0"/>
                      <a:ext cx="5907600" cy="29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3C" w:rsidRDefault="0020093C" w:rsidP="0020093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2:Insertion</w:t>
      </w:r>
    </w:p>
    <w:p w:rsidR="004F19BE" w:rsidRDefault="004F19B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&lt;cstdio&gt;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&lt;cstdlib&gt;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"..\myexception.h"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#include &lt;iomanip&gt;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using namespace std;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using namespace exception;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class Queue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DT *buf;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int rear;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int length;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public: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Queue(const Queue&lt;DT&gt;&amp;);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Queue(int);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~Queue();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bool isFull();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bool isEmpty();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void enqueue(DT);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DT dequeue();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int getLength();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int getNumberOfElements();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void display();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void clear();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Queue&lt;DT&gt;::Queue(const Queue&lt;DT&gt;&amp; q)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Queue::length=q.length;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Queue::front=q.front;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Queue::rear=q.rear;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Queue::buf=new DT[q.length];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for(int i=0;i&lt;q.length;i++)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Queue::buf[i]=q.buf[i];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Queue&lt;DT&gt;::Queue(int length=0)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if(length&gt;=0)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Queue::length=length;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Queue::buf=new DT[length];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else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Queue::length=0;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Queue::buf=new DT[0];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Queue::rear=-1;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Queue&lt;DT&gt;::~Queue()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delete Queue::buf;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bool Queue&lt;DT&gt;::isFull()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return Queue::rear==Queue::length-1;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bool Queue&lt;DT&gt;::isEmpty()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return Queue::rear==-1;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void Queue&lt;DT&gt;::enqueue(DT e)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if(!Queue::isFull()){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Queue::rear++;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Queue::buf[Queue::rear]=e;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else</w:t>
      </w:r>
    </w:p>
    <w:p w:rsidR="004F19BE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throw QueueFullException();</w:t>
      </w: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149FD636" wp14:editId="52E989FE">
            <wp:extent cx="5864400" cy="298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550" t="9236" r="44498" b="45541"/>
                    <a:stretch/>
                  </pic:blipFill>
                  <pic:spPr bwMode="auto">
                    <a:xfrm>
                      <a:off x="0" y="0"/>
                      <a:ext cx="5864400" cy="29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3C" w:rsidRDefault="0020093C" w:rsidP="0020093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3: Insertion</w:t>
      </w: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645FADD6" wp14:editId="459CDF68">
            <wp:extent cx="5871600" cy="296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371" t="9554" r="44626" b="45495"/>
                    <a:stretch/>
                  </pic:blipFill>
                  <pic:spPr bwMode="auto">
                    <a:xfrm>
                      <a:off x="0" y="0"/>
                      <a:ext cx="5871600" cy="29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3C" w:rsidRDefault="0020093C" w:rsidP="0020093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4: Deletion</w:t>
      </w:r>
    </w:p>
    <w:p w:rsidR="004F19BE" w:rsidRDefault="004F19B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DT Queue&lt;DT&gt;::dequeue()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if(!Queue::isEmpty())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int e=Queue::buf[0];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for(int i=0; i&lt;Queue::rear; i++)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Queue::buf[i]=Queue::buf[i+1];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Queue::rear--;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return e;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else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throw QueueEmptyException();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int Queue&lt;DT&gt;::getLength()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return Queue::length;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int Queue&lt;DT&gt;::getNumberOfElements()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return Queue::rear+1;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void Queue&lt;DT&gt;::clear()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Queue::rear=-1;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template &lt;class DT&gt; void Queue&lt;DT&gt;::display()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    front=-1"&lt;&lt;endl;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     \xDA";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for(int i=0; i&lt;length-1; i++)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cout&lt;&lt;"\xC4\xC4\xC4\xC4\xC4\xC4\xC2";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cout&lt;&lt;"\xC4\xC4\xC4\xC4\xC4\xC4\xBF"&lt;&lt;endl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     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for(int i=0; i&lt;=rear; i++)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cout&lt;&lt;"\xB3"&lt;&lt;setw(5)&lt;&lt;buf[i]&lt;&lt;" 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for(int i=rear+1; i&lt;length; i++)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cout&lt;&lt;"\xB3      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cout&lt;&lt;"\xB3"&lt;&lt;endl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     \xC0";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for(int i=0; i&lt;length-1; i++)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cout&lt;&lt;"\xC4\xC4\xC4\xC4\xC4\xC4\xC1";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cout&lt;&lt;"\xC4\xC4\xC4\xC4\xC4\xC4\xD9"&lt;&lt;endl;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for(int i=0; i&lt;=rear; i++)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       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    rear="&lt;&lt;rear&lt;&lt;endl;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main()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Queue&lt;int&gt; q(5);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int choice=1,e;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char msg[50]="";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while(choice)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system("cls");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cout&lt;&lt;"Queue"&lt;&lt;endl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&lt;&lt;endl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&lt;&lt;"1.Insert"&lt;&lt;endl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&lt;&lt;"2.Delete"&lt;&lt;endl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 xml:space="preserve">    &lt;&lt;"0.Exit"&lt;&lt;endl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&lt;&lt;endl&lt;&lt;endl&lt;&lt;endl;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q.display();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cout&lt;&lt;endl&lt;&lt;endl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&lt;&lt;msg&lt;&lt;endl&lt;&lt;endl&lt;&lt;endl&lt;&lt;endl&lt;&lt;endl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&lt;&lt;"Enter your choice_";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cin&gt;&gt;choice;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cout&lt;&lt;endl;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switch(choice) {</w:t>
      </w:r>
    </w:p>
    <w:p w:rsidR="004F19BE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case 0:</w:t>
      </w: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01AEDB97" wp14:editId="2C2AE402">
            <wp:extent cx="5835600" cy="293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371" t="9236" r="44805" b="46132"/>
                    <a:stretch/>
                  </pic:blipFill>
                  <pic:spPr bwMode="auto">
                    <a:xfrm>
                      <a:off x="0" y="0"/>
                      <a:ext cx="5835600" cy="29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3C" w:rsidRDefault="0020093C" w:rsidP="0020093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5: Queue full message while inserting</w:t>
      </w: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bidi="ar-SA"/>
        </w:rPr>
        <w:drawing>
          <wp:inline distT="0" distB="0" distL="0" distR="0" wp14:anchorId="0479E465" wp14:editId="533B9BA1">
            <wp:extent cx="5821200" cy="295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371" t="9554" r="44805" b="45495"/>
                    <a:stretch/>
                  </pic:blipFill>
                  <pic:spPr bwMode="auto">
                    <a:xfrm>
                      <a:off x="0" y="0"/>
                      <a:ext cx="5821200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93C" w:rsidRPr="0085430E" w:rsidRDefault="0020093C" w:rsidP="0020093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6: Queue empty message while popping</w:t>
      </w:r>
      <w:bookmarkStart w:id="0" w:name="_GoBack"/>
      <w:bookmarkEnd w:id="0"/>
    </w:p>
    <w:p w:rsidR="004F19BE" w:rsidRDefault="004F19BE" w:rsidP="004F19B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br w:type="page"/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return 0;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case 1: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if(q.isFull())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sprintf(msg, "Queue is full");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else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cout&lt;&lt;"Enter an element : ";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cin&gt;&gt;e;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q.enqueue(e);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sprintf(msg, "%d Inserted", e);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break;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case 2: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try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sprintf(msg, "%d Deleted", q.dequeue());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}catch(QueueEmptyException ex) {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sprintf(msg, "Queue is empty");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break;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default: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sprintf(msg, "Wrong choice");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</w: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D316FF" w:rsidRPr="00D316FF" w:rsidRDefault="00D316FF" w:rsidP="00D316FF">
      <w:pPr>
        <w:pStyle w:val="Heading1"/>
        <w:spacing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ab/>
        <w:t>}</w:t>
      </w:r>
    </w:p>
    <w:p w:rsidR="005018FF" w:rsidRDefault="00D316FF" w:rsidP="00D316FF">
      <w:pPr>
        <w:pStyle w:val="Heading1"/>
        <w:spacing w:before="0" w:line="240" w:lineRule="auto"/>
        <w:rPr>
          <w:rFonts w:ascii="Courier New" w:eastAsiaTheme="minorEastAsia" w:hAnsi="Courier New" w:cs="Courier New"/>
          <w:b w:val="0"/>
          <w:bCs w:val="0"/>
          <w:sz w:val="20"/>
          <w:szCs w:val="20"/>
        </w:rPr>
      </w:pPr>
      <w:r w:rsidRPr="00D316FF">
        <w:rPr>
          <w:rFonts w:ascii="Courier New" w:eastAsiaTheme="minorEastAsia" w:hAnsi="Courier New" w:cs="Courier New"/>
          <w:b w:val="0"/>
          <w:bCs w:val="0"/>
          <w:sz w:val="20"/>
          <w:szCs w:val="20"/>
        </w:rPr>
        <w:t>}</w:t>
      </w:r>
    </w:p>
    <w:p w:rsidR="004F19BE" w:rsidRPr="0085430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Pr="0085430E" w:rsidRDefault="004F19BE" w:rsidP="004F19B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F19BE" w:rsidRPr="0085430E" w:rsidRDefault="004F19BE" w:rsidP="004F19BE">
      <w:pPr>
        <w:pStyle w:val="Heading1"/>
        <w:spacing w:before="0" w:line="240" w:lineRule="auto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RESULT:</w:t>
      </w:r>
    </w:p>
    <w:p w:rsidR="004F19BE" w:rsidRDefault="004F19BE" w:rsidP="004F19BE">
      <w:pPr>
        <w:spacing w:after="0"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85430E">
        <w:rPr>
          <w:rFonts w:ascii="Times New Roman" w:hAnsi="Times New Roman" w:cs="Times New Roman"/>
          <w:sz w:val="20"/>
          <w:szCs w:val="20"/>
        </w:rPr>
        <w:t>The program has run successfully and given result as expected.</w:t>
      </w:r>
    </w:p>
    <w:sectPr w:rsidR="004F19BE" w:rsidSect="00AB5C6B">
      <w:pgSz w:w="11907" w:h="16839" w:code="9"/>
      <w:pgMar w:top="1080" w:right="1440" w:bottom="1440" w:left="270" w:header="720" w:footer="720" w:gutter="72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1F33" w:rsidRDefault="00A41F33" w:rsidP="00715878">
      <w:pPr>
        <w:spacing w:after="0" w:line="240" w:lineRule="auto"/>
      </w:pPr>
      <w:r>
        <w:separator/>
      </w:r>
    </w:p>
  </w:endnote>
  <w:endnote w:type="continuationSeparator" w:id="0">
    <w:p w:rsidR="00A41F33" w:rsidRDefault="00A41F33" w:rsidP="00715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MS PMincho"/>
    <w:charset w:val="80"/>
    <w:family w:val="roman"/>
    <w:pitch w:val="variable"/>
    <w:sig w:usb0="00000003" w:usb1="00000000" w:usb2="00000000" w:usb3="00000000" w:csb0="00000001" w:csb1="00000000"/>
  </w:font>
  <w:font w:name="DejaVu Sans">
    <w:altName w:val="MS Mincho"/>
    <w:charset w:val="80"/>
    <w:family w:val="auto"/>
    <w:pitch w:val="variable"/>
  </w:font>
  <w:font w:name="Vrinda"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1F33" w:rsidRDefault="00A41F33" w:rsidP="00715878">
      <w:pPr>
        <w:spacing w:after="0" w:line="240" w:lineRule="auto"/>
      </w:pPr>
      <w:r>
        <w:separator/>
      </w:r>
    </w:p>
  </w:footnote>
  <w:footnote w:type="continuationSeparator" w:id="0">
    <w:p w:rsidR="00A41F33" w:rsidRDefault="00A41F33" w:rsidP="007158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B43BF"/>
    <w:rsid w:val="0004412C"/>
    <w:rsid w:val="000949D9"/>
    <w:rsid w:val="000D452F"/>
    <w:rsid w:val="000E7522"/>
    <w:rsid w:val="001A5FC3"/>
    <w:rsid w:val="001B43BF"/>
    <w:rsid w:val="0020093C"/>
    <w:rsid w:val="002376A3"/>
    <w:rsid w:val="002414FE"/>
    <w:rsid w:val="00270F8B"/>
    <w:rsid w:val="002B4980"/>
    <w:rsid w:val="002C36AC"/>
    <w:rsid w:val="002E20A2"/>
    <w:rsid w:val="002F0B90"/>
    <w:rsid w:val="00347C64"/>
    <w:rsid w:val="00377E95"/>
    <w:rsid w:val="003C4BD4"/>
    <w:rsid w:val="003C4C2D"/>
    <w:rsid w:val="003C6A2D"/>
    <w:rsid w:val="003E0053"/>
    <w:rsid w:val="003F52F9"/>
    <w:rsid w:val="003F75B2"/>
    <w:rsid w:val="0042765C"/>
    <w:rsid w:val="004574C2"/>
    <w:rsid w:val="004A408D"/>
    <w:rsid w:val="004D7007"/>
    <w:rsid w:val="004F19BE"/>
    <w:rsid w:val="005018FF"/>
    <w:rsid w:val="00537095"/>
    <w:rsid w:val="00542DF5"/>
    <w:rsid w:val="005B2024"/>
    <w:rsid w:val="005E2AEB"/>
    <w:rsid w:val="0066545C"/>
    <w:rsid w:val="0069202A"/>
    <w:rsid w:val="006D5206"/>
    <w:rsid w:val="00715878"/>
    <w:rsid w:val="00781DD1"/>
    <w:rsid w:val="008321AC"/>
    <w:rsid w:val="0085430E"/>
    <w:rsid w:val="00872992"/>
    <w:rsid w:val="008908ED"/>
    <w:rsid w:val="008C3BF3"/>
    <w:rsid w:val="008D2C75"/>
    <w:rsid w:val="009274EE"/>
    <w:rsid w:val="00986583"/>
    <w:rsid w:val="009962F5"/>
    <w:rsid w:val="009A726F"/>
    <w:rsid w:val="009D0CDF"/>
    <w:rsid w:val="00A41F33"/>
    <w:rsid w:val="00A565B7"/>
    <w:rsid w:val="00AB5C6B"/>
    <w:rsid w:val="00AE430E"/>
    <w:rsid w:val="00B35275"/>
    <w:rsid w:val="00B67630"/>
    <w:rsid w:val="00B730BC"/>
    <w:rsid w:val="00B749D4"/>
    <w:rsid w:val="00B80114"/>
    <w:rsid w:val="00BA1FC4"/>
    <w:rsid w:val="00BA543F"/>
    <w:rsid w:val="00BA55FD"/>
    <w:rsid w:val="00BD5910"/>
    <w:rsid w:val="00CC3CE1"/>
    <w:rsid w:val="00CC5FE0"/>
    <w:rsid w:val="00CF1531"/>
    <w:rsid w:val="00CF40E9"/>
    <w:rsid w:val="00D316FF"/>
    <w:rsid w:val="00D72B3B"/>
    <w:rsid w:val="00D852B8"/>
    <w:rsid w:val="00DA49FA"/>
    <w:rsid w:val="00E10825"/>
    <w:rsid w:val="00E36E90"/>
    <w:rsid w:val="00E50FB7"/>
    <w:rsid w:val="00EA7CD3"/>
    <w:rsid w:val="00ED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C75"/>
  </w:style>
  <w:style w:type="paragraph" w:styleId="Heading1">
    <w:name w:val="heading 1"/>
    <w:basedOn w:val="Normal"/>
    <w:next w:val="Normal"/>
    <w:link w:val="Heading1Char"/>
    <w:uiPriority w:val="9"/>
    <w:qFormat/>
    <w:rsid w:val="008D2C75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C75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C7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C7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C7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C7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C7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C75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C7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2B3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D2C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2C7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2C7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C7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C7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C7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C7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C7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D2C7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2C7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C75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D2C7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D2C75"/>
    <w:rPr>
      <w:b/>
      <w:bCs/>
    </w:rPr>
  </w:style>
  <w:style w:type="character" w:styleId="Emphasis">
    <w:name w:val="Emphasis"/>
    <w:uiPriority w:val="20"/>
    <w:qFormat/>
    <w:rsid w:val="008D2C7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D2C7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D2C7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D2C7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D2C7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C7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C75"/>
    <w:rPr>
      <w:b/>
      <w:bCs/>
      <w:i/>
      <w:iCs/>
    </w:rPr>
  </w:style>
  <w:style w:type="character" w:styleId="SubtleEmphasis">
    <w:name w:val="Subtle Emphasis"/>
    <w:uiPriority w:val="19"/>
    <w:qFormat/>
    <w:rsid w:val="008D2C75"/>
    <w:rPr>
      <w:i/>
      <w:iCs/>
    </w:rPr>
  </w:style>
  <w:style w:type="character" w:styleId="IntenseEmphasis">
    <w:name w:val="Intense Emphasis"/>
    <w:uiPriority w:val="21"/>
    <w:qFormat/>
    <w:rsid w:val="008D2C75"/>
    <w:rPr>
      <w:b/>
      <w:bCs/>
    </w:rPr>
  </w:style>
  <w:style w:type="character" w:styleId="SubtleReference">
    <w:name w:val="Subtle Reference"/>
    <w:uiPriority w:val="31"/>
    <w:qFormat/>
    <w:rsid w:val="008D2C75"/>
    <w:rPr>
      <w:smallCaps/>
    </w:rPr>
  </w:style>
  <w:style w:type="character" w:styleId="IntenseReference">
    <w:name w:val="Intense Reference"/>
    <w:uiPriority w:val="32"/>
    <w:qFormat/>
    <w:rsid w:val="008D2C75"/>
    <w:rPr>
      <w:smallCaps/>
      <w:spacing w:val="5"/>
      <w:u w:val="single"/>
    </w:rPr>
  </w:style>
  <w:style w:type="character" w:styleId="BookTitle">
    <w:name w:val="Book Title"/>
    <w:uiPriority w:val="33"/>
    <w:qFormat/>
    <w:rsid w:val="008D2C75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2C75"/>
    <w:pPr>
      <w:outlineLvl w:val="9"/>
    </w:pPr>
  </w:style>
  <w:style w:type="paragraph" w:styleId="Header">
    <w:name w:val="header"/>
    <w:basedOn w:val="Normal"/>
    <w:link w:val="Head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5878"/>
  </w:style>
  <w:style w:type="paragraph" w:styleId="Footer">
    <w:name w:val="footer"/>
    <w:basedOn w:val="Normal"/>
    <w:link w:val="FooterChar"/>
    <w:uiPriority w:val="99"/>
    <w:semiHidden/>
    <w:unhideWhenUsed/>
    <w:rsid w:val="00715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5878"/>
  </w:style>
  <w:style w:type="paragraph" w:styleId="BalloonText">
    <w:name w:val="Balloon Text"/>
    <w:basedOn w:val="Normal"/>
    <w:link w:val="BalloonTextChar"/>
    <w:uiPriority w:val="99"/>
    <w:semiHidden/>
    <w:unhideWhenUsed/>
    <w:rsid w:val="00715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878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3C4BD4"/>
    <w:pPr>
      <w:widowControl w:val="0"/>
      <w:suppressLineNumbers/>
      <w:suppressAutoHyphens/>
      <w:spacing w:after="0" w:line="240" w:lineRule="auto"/>
    </w:pPr>
    <w:rPr>
      <w:rFonts w:ascii="Liberation Serif" w:eastAsia="DejaVu Sans" w:hAnsi="Liberation Serif" w:cs="Vrinda"/>
      <w:kern w:val="1"/>
      <w:sz w:val="24"/>
      <w:szCs w:val="24"/>
      <w:lang w:val="en-GB"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.Sc.%20Experiment\templete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templete.dotx</Template>
  <TotalTime>22</TotalTime>
  <Pages>7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32</cp:revision>
  <dcterms:created xsi:type="dcterms:W3CDTF">2012-08-06T16:15:00Z</dcterms:created>
  <dcterms:modified xsi:type="dcterms:W3CDTF">2012-10-15T12:41:00Z</dcterms:modified>
</cp:coreProperties>
</file>