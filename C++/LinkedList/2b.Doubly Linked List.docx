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36AC" w:rsidRPr="00BA55FD" w:rsidRDefault="002966EB" w:rsidP="002C36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98.3pt;margin-top:-30.55pt;width:422.95pt;height:78.7pt;z-index:251665408;v-text-anchor:middle">
            <v:textbox inset="0,0,0,0">
              <w:txbxContent>
                <w:p w:rsidR="00715878" w:rsidRPr="00715878" w:rsidRDefault="00715878" w:rsidP="00715878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31" type="#_x0000_t202" style="position:absolute;margin-left:104.8pt;margin-top:-14.65pt;width:421.3pt;height:48.55pt;z-index:251670528" stroked="f">
            <v:fill opacity="0"/>
            <v:textbox>
              <w:txbxContent>
                <w:p w:rsidR="00715878" w:rsidRPr="00715878" w:rsidRDefault="00501A70" w:rsidP="0071587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36"/>
                    </w:rPr>
                  </w:pPr>
                  <w:r w:rsidRPr="00F55616">
                    <w:rPr>
                      <w:rFonts w:ascii="Times New Roman" w:hAnsi="Times New Roman" w:cs="Times New Roman"/>
                      <w:caps/>
                      <w:sz w:val="36"/>
                    </w:rPr>
                    <w:t>Doubly</w:t>
                  </w:r>
                  <w:r w:rsidR="00A502AE">
                    <w:rPr>
                      <w:rFonts w:ascii="Times New Roman" w:hAnsi="Times New Roman" w:cs="Times New Roman"/>
                      <w:sz w:val="36"/>
                    </w:rPr>
                    <w:t xml:space="preserve"> LINKED LIST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30" type="#_x0000_t202" style="position:absolute;margin-left:-17.4pt;margin-top:-23pt;width:108.15pt;height:23.45pt;z-index:251669504" stroked="f">
            <v:fill opacity="0"/>
            <v:textbox>
              <w:txbxContent>
                <w:p w:rsidR="00715878" w:rsidRPr="00715878" w:rsidRDefault="00715878" w:rsidP="0071587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 w:rsidRPr="00715878">
                    <w:rPr>
                      <w:rFonts w:ascii="Times New Roman" w:hAnsi="Times New Roman" w:cs="Times New Roman"/>
                      <w:sz w:val="24"/>
                    </w:rPr>
                    <w:t>Experiment No.:</w:t>
                  </w:r>
                  <w:r w:rsidR="00A502AE">
                    <w:rPr>
                      <w:rFonts w:ascii="Times New Roman" w:hAnsi="Times New Roman" w:cs="Times New Roman"/>
                      <w:sz w:val="24"/>
                    </w:rPr>
                    <w:t>2</w:t>
                  </w:r>
                  <w:r w:rsidR="00501A70">
                    <w:rPr>
                      <w:rFonts w:ascii="Times New Roman" w:hAnsi="Times New Roman" w:cs="Times New Roman"/>
                      <w:sz w:val="24"/>
                    </w:rP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29" type="#_x0000_t202" style="position:absolute;margin-left:-17.4pt;margin-top:18pt;width:108.15pt;height:23.45pt;z-index:251668480" stroked="f">
            <v:fill opacity="0"/>
            <v:textbox>
              <w:txbxContent>
                <w:p w:rsidR="00715878" w:rsidRPr="00715878" w:rsidRDefault="00A502AE" w:rsidP="0071587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0</w:t>
                  </w:r>
                  <w:r w:rsidR="00501A70">
                    <w:rPr>
                      <w:rFonts w:ascii="Times New Roman" w:hAnsi="Times New Roman" w:cs="Times New Roman"/>
                      <w:sz w:val="24"/>
                    </w:rPr>
                    <w:t>8</w:t>
                  </w:r>
                  <w:r w:rsidR="00715878">
                    <w:rPr>
                      <w:rFonts w:ascii="Times New Roman" w:hAnsi="Times New Roman" w:cs="Times New Roman"/>
                      <w:sz w:val="24"/>
                    </w:rPr>
                    <w:t>/</w:t>
                  </w:r>
                  <w:r w:rsidR="002D49B4">
                    <w:rPr>
                      <w:rFonts w:ascii="Times New Roman" w:hAnsi="Times New Roman" w:cs="Times New Roman"/>
                      <w:sz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8</w:t>
                  </w:r>
                  <w:r w:rsidR="00715878">
                    <w:rPr>
                      <w:rFonts w:ascii="Times New Roman" w:hAnsi="Times New Roman" w:cs="Times New Roman"/>
                      <w:sz w:val="24"/>
                    </w:rPr>
                    <w:t>/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2012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28" type="#_x0000_t202" style="position:absolute;margin-left:-26.05pt;margin-top:8.8pt;width:124.35pt;height:39.35pt;z-index:251667456">
            <v:textbox>
              <w:txbxContent>
                <w:p w:rsidR="00715878" w:rsidRDefault="00715878" w:rsidP="00715878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27" type="#_x0000_t202" style="position:absolute;margin-left:-26.05pt;margin-top:-30.55pt;width:124.35pt;height:39.35pt;z-index:251666432">
            <v:textbox>
              <w:txbxContent>
                <w:p w:rsidR="00715878" w:rsidRPr="00715878" w:rsidRDefault="00715878" w:rsidP="00715878"/>
              </w:txbxContent>
            </v:textbox>
          </v:shape>
        </w:pict>
      </w:r>
      <w:r w:rsidR="000201D4">
        <w:rPr>
          <w:rFonts w:ascii="Times New Roman" w:hAnsi="Times New Roman" w:cs="Times New Roman"/>
          <w:sz w:val="24"/>
          <w:szCs w:val="24"/>
        </w:rPr>
        <w:t>Nobody</w:t>
      </w:r>
    </w:p>
    <w:p w:rsidR="00715878" w:rsidRPr="00BA55FD" w:rsidRDefault="00715878" w:rsidP="00715878">
      <w:pPr>
        <w:pStyle w:val="Heading1"/>
        <w:ind w:hanging="90"/>
        <w:rPr>
          <w:rFonts w:ascii="Times New Roman" w:hAnsi="Times New Roman" w:cs="Times New Roman"/>
          <w:sz w:val="24"/>
          <w:szCs w:val="24"/>
        </w:rPr>
      </w:pPr>
    </w:p>
    <w:p w:rsidR="00B730BC" w:rsidRPr="00BA55FD" w:rsidRDefault="00B730BC" w:rsidP="008D2C75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:rsidR="00B730BC" w:rsidRPr="000A067D" w:rsidRDefault="00BA55FD" w:rsidP="008D2C75">
      <w:pPr>
        <w:pStyle w:val="Heading1"/>
        <w:rPr>
          <w:rFonts w:ascii="Times New Roman" w:hAnsi="Times New Roman" w:cs="Times New Roman"/>
          <w:sz w:val="20"/>
          <w:szCs w:val="20"/>
        </w:rPr>
      </w:pPr>
      <w:r w:rsidRPr="000A067D">
        <w:rPr>
          <w:rFonts w:ascii="Times New Roman" w:hAnsi="Times New Roman" w:cs="Times New Roman"/>
          <w:sz w:val="20"/>
          <w:szCs w:val="20"/>
        </w:rPr>
        <w:t>AIM:</w:t>
      </w:r>
    </w:p>
    <w:p w:rsidR="00B730BC" w:rsidRPr="000A067D" w:rsidRDefault="000D141C" w:rsidP="000D141C">
      <w:pPr>
        <w:pStyle w:val="Heading1"/>
        <w:ind w:firstLine="720"/>
        <w:rPr>
          <w:rFonts w:ascii="Times New Roman" w:hAnsi="Times New Roman" w:cs="Times New Roman"/>
          <w:sz w:val="20"/>
          <w:szCs w:val="20"/>
        </w:rPr>
      </w:pPr>
      <w:r w:rsidRPr="000A067D">
        <w:rPr>
          <w:rFonts w:ascii="Times New Roman" w:hAnsi="Times New Roman" w:cs="Times New Roman"/>
          <w:sz w:val="20"/>
          <w:szCs w:val="20"/>
        </w:rPr>
        <w:t>Implement Singly Linked List.</w:t>
      </w:r>
    </w:p>
    <w:p w:rsidR="00B730BC" w:rsidRPr="000A067D" w:rsidRDefault="00B730BC" w:rsidP="008D2C75">
      <w:pPr>
        <w:pStyle w:val="Heading1"/>
        <w:rPr>
          <w:rFonts w:ascii="Times New Roman" w:hAnsi="Times New Roman" w:cs="Times New Roman"/>
          <w:sz w:val="20"/>
          <w:szCs w:val="20"/>
        </w:rPr>
      </w:pPr>
    </w:p>
    <w:p w:rsidR="00B730BC" w:rsidRPr="000A067D" w:rsidRDefault="00B730BC" w:rsidP="008D2C75">
      <w:pPr>
        <w:pStyle w:val="Heading1"/>
        <w:rPr>
          <w:rFonts w:ascii="Times New Roman" w:hAnsi="Times New Roman" w:cs="Times New Roman"/>
          <w:sz w:val="20"/>
          <w:szCs w:val="20"/>
        </w:rPr>
      </w:pPr>
    </w:p>
    <w:p w:rsidR="00542DF5" w:rsidRPr="000A067D" w:rsidRDefault="00BA55FD" w:rsidP="008D2C75">
      <w:pPr>
        <w:pStyle w:val="Heading1"/>
        <w:rPr>
          <w:rFonts w:ascii="Times New Roman" w:hAnsi="Times New Roman" w:cs="Times New Roman"/>
          <w:sz w:val="20"/>
          <w:szCs w:val="20"/>
        </w:rPr>
      </w:pPr>
      <w:r w:rsidRPr="000A067D">
        <w:rPr>
          <w:rFonts w:ascii="Times New Roman" w:hAnsi="Times New Roman" w:cs="Times New Roman"/>
          <w:sz w:val="20"/>
          <w:szCs w:val="20"/>
        </w:rPr>
        <w:t>ALGORITHM: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All the linked list algorithms here </w:t>
      </w:r>
      <w:proofErr w:type="gram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uses</w:t>
      </w:r>
      <w:proofErr w:type="gram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a linked list with nodes with structure as following: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</w:p>
    <w:tbl>
      <w:tblPr>
        <w:tblW w:w="0" w:type="auto"/>
        <w:tblInd w:w="3241" w:type="dxa"/>
        <w:tblLayout w:type="fixed"/>
        <w:tblCellMar>
          <w:left w:w="55" w:type="dxa"/>
          <w:right w:w="55" w:type="dxa"/>
        </w:tblCellMar>
        <w:tblLook w:val="0000" w:firstRow="0" w:lastRow="0" w:firstColumn="0" w:lastColumn="0" w:noHBand="0" w:noVBand="0"/>
      </w:tblPr>
      <w:tblGrid>
        <w:gridCol w:w="1635"/>
        <w:gridCol w:w="1635"/>
        <w:gridCol w:w="1584"/>
      </w:tblGrid>
      <w:tr w:rsidR="00582A0A" w:rsidRPr="000A067D" w:rsidTr="004661F8">
        <w:trPr>
          <w:trHeight w:val="1"/>
        </w:trPr>
        <w:tc>
          <w:tcPr>
            <w:tcW w:w="16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82A0A" w:rsidRPr="000A067D" w:rsidRDefault="0058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</w:pPr>
            <w:proofErr w:type="spellStart"/>
            <w:r w:rsidRPr="000A067D"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  <w:t>Prev</w:t>
            </w:r>
            <w:proofErr w:type="spellEnd"/>
          </w:p>
        </w:tc>
        <w:tc>
          <w:tcPr>
            <w:tcW w:w="16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82A0A" w:rsidRPr="000A067D" w:rsidRDefault="0058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</w:pPr>
            <w:r w:rsidRPr="000A067D"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  <w:t>Data</w:t>
            </w:r>
          </w:p>
        </w:tc>
        <w:tc>
          <w:tcPr>
            <w:tcW w:w="15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82A0A" w:rsidRPr="000A067D" w:rsidRDefault="00582A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</w:pPr>
            <w:r w:rsidRPr="000A067D"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  <w:t>Next</w:t>
            </w:r>
          </w:p>
        </w:tc>
      </w:tr>
    </w:tbl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>The members of the structure node are:</w:t>
      </w:r>
    </w:p>
    <w:p w:rsidR="00775B79" w:rsidRPr="000A067D" w:rsidRDefault="00775B79" w:rsidP="008A5A2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spell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Prev</w:t>
      </w:r>
      <w:proofErr w:type="spell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 Holds the link to the previous node</w:t>
      </w:r>
    </w:p>
    <w:p w:rsidR="00A354A9" w:rsidRPr="000A067D" w:rsidRDefault="00A354A9" w:rsidP="008A5A2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Data: Holds the data for the current node.</w:t>
      </w:r>
    </w:p>
    <w:p w:rsidR="00A354A9" w:rsidRPr="000A067D" w:rsidRDefault="00775B79" w:rsidP="008A5A2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Next: Holds the link</w:t>
      </w:r>
      <w:r w:rsidR="00A354A9"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to the next node.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>Here a linked list is represented as a structure as following: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tbl>
      <w:tblPr>
        <w:tblW w:w="0" w:type="auto"/>
        <w:tblInd w:w="3226" w:type="dxa"/>
        <w:tblLayout w:type="fixed"/>
        <w:tblCellMar>
          <w:left w:w="55" w:type="dxa"/>
          <w:right w:w="55" w:type="dxa"/>
        </w:tblCellMar>
        <w:tblLook w:val="0000" w:firstRow="0" w:lastRow="0" w:firstColumn="0" w:lastColumn="0" w:noHBand="0" w:noVBand="0"/>
      </w:tblPr>
      <w:tblGrid>
        <w:gridCol w:w="1650"/>
        <w:gridCol w:w="1590"/>
      </w:tblGrid>
      <w:tr w:rsidR="00A354A9" w:rsidRPr="000A067D">
        <w:trPr>
          <w:trHeight w:val="1"/>
        </w:trPr>
        <w:tc>
          <w:tcPr>
            <w:tcW w:w="1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354A9" w:rsidRPr="000A067D" w:rsidRDefault="00A354A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</w:pPr>
            <w:r w:rsidRPr="000A067D"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  <w:t>Head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354A9" w:rsidRPr="000A067D" w:rsidRDefault="00A354A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</w:pPr>
            <w:r w:rsidRPr="000A067D">
              <w:rPr>
                <w:rFonts w:ascii="Times New Roman" w:eastAsia="Liberation Serif" w:hAnsi="Times New Roman" w:cs="Times New Roman"/>
                <w:sz w:val="20"/>
                <w:szCs w:val="20"/>
                <w:lang w:bidi="ar-SA"/>
              </w:rPr>
              <w:t>Length</w:t>
            </w:r>
          </w:p>
        </w:tc>
      </w:tr>
    </w:tbl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0A067D" w:rsidRDefault="00A354A9" w:rsidP="008A5A2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Head: Head node of the linked list.</w:t>
      </w:r>
    </w:p>
    <w:p w:rsidR="00A354A9" w:rsidRPr="000A067D" w:rsidRDefault="00A354A9" w:rsidP="008A5A2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Length: Current number of nodes of the linked list </w:t>
      </w:r>
      <w:r w:rsidR="00784E25"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initialized</w:t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at 0.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 xml:space="preserve">The function </w:t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ins(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)</w:t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inserts a node at a specific index of a given singly linked list.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Arguments passed</w:t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</w:t>
      </w:r>
    </w:p>
    <w:p w:rsidR="00A354A9" w:rsidRPr="000A067D" w:rsidRDefault="00A354A9" w:rsidP="008A5A2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list</w:t>
      </w:r>
      <w:proofErr w:type="gram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 A linked list .</w:t>
      </w:r>
    </w:p>
    <w:p w:rsidR="00A354A9" w:rsidRPr="000A067D" w:rsidRDefault="00A354A9" w:rsidP="008A5A2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data</w:t>
      </w:r>
      <w:proofErr w:type="gram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 The data to be inserted in list.</w:t>
      </w:r>
    </w:p>
    <w:p w:rsidR="00A354A9" w:rsidRPr="000A067D" w:rsidRDefault="00A354A9" w:rsidP="008A5A2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index</w:t>
      </w:r>
      <w:proofErr w:type="gram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 The index where the data is to be inserted in the linked list.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Return value:</w:t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>none.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ins(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list, data, index)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{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temp=</w:t>
      </w:r>
      <w:proofErr w:type="spellStart"/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createnode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()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/* The function </w:t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createnode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() is used to allocate a space or a 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="00CB4E4E"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* node in memory */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/* 'temp', a pointer to node, is used to hold the newly created 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* node */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data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=data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temp1=</w:t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head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/* 'temp1'</w:t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,a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pointer to node, is used to access the list 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* sequentially */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i=0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/* 'i' is used to count the index of the node 'temp1' is currently 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* holding */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while(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i&lt;index)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{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temp1=temp1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next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i=i+1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}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next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=temp1</w:t>
      </w:r>
    </w:p>
    <w:p w:rsidR="00FD7FBC" w:rsidRPr="000A067D" w:rsidRDefault="00FD7FBC" w:rsidP="00FD7FBC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prev</w:t>
      </w:r>
      <w:proofErr w:type="spellEnd"/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=temp1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prev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temp1=temp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length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=list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length+1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}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 xml:space="preserve">The function </w:t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del(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)</w:t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deletes a node at a specific index from a given singly linked list.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Arguments passed</w:t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</w:t>
      </w:r>
    </w:p>
    <w:p w:rsidR="00A354A9" w:rsidRPr="000A067D" w:rsidRDefault="00A354A9" w:rsidP="00927BA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list</w:t>
      </w:r>
      <w:proofErr w:type="gram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: A </w:t>
      </w:r>
      <w:proofErr w:type="spell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linkedlist</w:t>
      </w:r>
      <w:proofErr w:type="spell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.</w:t>
      </w:r>
    </w:p>
    <w:p w:rsidR="00A354A9" w:rsidRPr="000A067D" w:rsidRDefault="00A354A9" w:rsidP="00927BA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index</w:t>
      </w:r>
      <w:proofErr w:type="gram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 The index of the node to be deleted in the linked list.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Return value:</w:t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>Returns the deleted data on success and 0 on failure.</w:t>
      </w:r>
    </w:p>
    <w:p w:rsidR="00B801B8" w:rsidRDefault="00B801B8">
      <w:pPr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>
        <w:rPr>
          <w:rFonts w:ascii="Times New Roman" w:eastAsia="Liberation Serif" w:hAnsi="Times New Roman" w:cs="Times New Roman"/>
          <w:sz w:val="20"/>
          <w:szCs w:val="20"/>
          <w:lang w:bidi="ar-SA"/>
        </w:rPr>
        <w:br w:type="page"/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lastRenderedPageBreak/>
        <w:t>del(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list, index)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{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temp1=</w:t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head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/* 'temp1'</w:t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,a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pointer to node is used to access the 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* linked list sequentially */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i=1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/* 'i' is used to count the index of the node 'temp1' is </w:t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current</w:t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;y</w:t>
      </w:r>
      <w:proofErr w:type="spellEnd"/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* holding */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while(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i&lt;index)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{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temp1=temp1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next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i=i+1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}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temp=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temp1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/* 'temp', a pointer to mode, holds the node to be deleted */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temp1=temp1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next</w:t>
      </w:r>
    </w:p>
    <w:p w:rsidR="00E57878" w:rsidRPr="000A067D" w:rsidRDefault="00E57878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="001A7BB7"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temp1</w:t>
      </w:r>
      <w:r w:rsidR="001A7BB7"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="001A7BB7"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prev=</w:t>
      </w:r>
      <w:proofErr w:type="spellStart"/>
      <w:r w:rsidR="001A7BB7"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temp</w:t>
      </w:r>
      <w:r w:rsidR="001A7BB7"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="001A7BB7"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prev</w:t>
      </w:r>
      <w:proofErr w:type="spellEnd"/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spellStart"/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buf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=</w:t>
      </w:r>
      <w:proofErr w:type="spellStart"/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data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/* '</w:t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buf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' holds the data to be returned */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spellStart"/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freenode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(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temp)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/* the function </w:t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freenode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() </w:t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deallocates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an allocated space of a 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* node in memory */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length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=list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length-1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return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</w:t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buf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}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 xml:space="preserve">The function </w:t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linear_</w:t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search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(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)</w:t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searches indices all nodes </w:t>
      </w:r>
      <w:proofErr w:type="spell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mathing</w:t>
      </w:r>
      <w:proofErr w:type="spell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with a given data in a singly linked list using the linear search method.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Arguments passed</w:t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</w:t>
      </w:r>
    </w:p>
    <w:p w:rsidR="00A354A9" w:rsidRPr="000A067D" w:rsidRDefault="00A354A9" w:rsidP="00927BA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list</w:t>
      </w:r>
      <w:proofErr w:type="gram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: A </w:t>
      </w:r>
      <w:proofErr w:type="spell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limked</w:t>
      </w:r>
      <w:proofErr w:type="spell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list.</w:t>
      </w:r>
    </w:p>
    <w:p w:rsidR="00A354A9" w:rsidRPr="000A067D" w:rsidRDefault="00A354A9" w:rsidP="00927BA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data</w:t>
      </w:r>
      <w:proofErr w:type="gram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 The data to be searched in the linked list.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Return value</w:t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</w:t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>Returns 1 on success and 0 on failure.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linear_</w:t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search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(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list, data) 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{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found=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0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/* 'found' is a flag, indicates whether the data is found */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temp=</w:t>
      </w:r>
      <w:proofErr w:type="spellStart"/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head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/* 'temp' is a pointer to node, used to access the linked list 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 xml:space="preserve"> * sequentially */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i=1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/* 'i' counts the index if the node hold by 'temp' */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while(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 ≠ NULL)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{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if(</w:t>
      </w:r>
      <w:proofErr w:type="spellStart"/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data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=data)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{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found=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1;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print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“Data found at position i”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}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temp=</w:t>
      </w:r>
      <w:proofErr w:type="spellStart"/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next</w:t>
      </w:r>
      <w:proofErr w:type="spellEnd"/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i=i+1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}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if(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found=0)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print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"Data not found"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return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found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}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  <w:t xml:space="preserve">The function </w:t>
      </w:r>
      <w:proofErr w:type="gramStart"/>
      <w:r w:rsidR="006D1563"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display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(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)</w:t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 xml:space="preserve"> prints a singly linked list from a given lower bound to a given upper bound of index.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Arguments passed</w:t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</w:t>
      </w:r>
    </w:p>
    <w:p w:rsidR="00A354A9" w:rsidRPr="000A067D" w:rsidRDefault="00A354A9" w:rsidP="00927BA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gram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list</w:t>
      </w:r>
      <w:proofErr w:type="gram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 A linked list.</w:t>
      </w:r>
    </w:p>
    <w:p w:rsidR="00A354A9" w:rsidRPr="000A067D" w:rsidRDefault="00A354A9" w:rsidP="00927BA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spellStart"/>
      <w:proofErr w:type="gram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lb</w:t>
      </w:r>
      <w:proofErr w:type="spellEnd"/>
      <w:proofErr w:type="gram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 Lower bound of the index to printed.</w:t>
      </w:r>
    </w:p>
    <w:p w:rsidR="00A354A9" w:rsidRPr="000A067D" w:rsidRDefault="00A354A9" w:rsidP="00927BA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proofErr w:type="spellStart"/>
      <w:proofErr w:type="gramStart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ub</w:t>
      </w:r>
      <w:proofErr w:type="spellEnd"/>
      <w:proofErr w:type="gramEnd"/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 Upper bound of the index to printed.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sz w:val="20"/>
          <w:szCs w:val="20"/>
          <w:u w:val="single"/>
          <w:lang w:bidi="ar-SA"/>
        </w:rPr>
        <w:t>Return value</w:t>
      </w:r>
      <w:r w:rsidRPr="000A067D">
        <w:rPr>
          <w:rFonts w:ascii="Times New Roman" w:eastAsia="Liberation Serif" w:hAnsi="Times New Roman" w:cs="Times New Roman"/>
          <w:sz w:val="20"/>
          <w:szCs w:val="20"/>
          <w:lang w:bidi="ar-SA"/>
        </w:rPr>
        <w:t>: None.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sz w:val="20"/>
          <w:szCs w:val="20"/>
          <w:lang w:bidi="ar-SA"/>
        </w:rPr>
      </w:pPr>
    </w:p>
    <w:p w:rsidR="00A354A9" w:rsidRPr="000A067D" w:rsidRDefault="006D1563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display</w:t>
      </w:r>
      <w:r w:rsidR="00A354A9"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(</w:t>
      </w:r>
      <w:proofErr w:type="gramEnd"/>
      <w:r w:rsidR="00A354A9"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list, </w:t>
      </w:r>
      <w:proofErr w:type="spellStart"/>
      <w:r w:rsidR="00A354A9"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lb</w:t>
      </w:r>
      <w:proofErr w:type="spellEnd"/>
      <w:r w:rsidR="00A354A9"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, </w:t>
      </w:r>
      <w:proofErr w:type="spellStart"/>
      <w:r w:rsidR="00A354A9"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ub</w:t>
      </w:r>
      <w:proofErr w:type="spellEnd"/>
      <w:r w:rsidR="00A354A9"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)</w:t>
      </w:r>
      <w:r w:rsidR="00A354A9"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{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i=1;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temp=</w:t>
      </w:r>
      <w:proofErr w:type="spellStart"/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list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head</w:t>
      </w:r>
      <w:proofErr w:type="spellEnd"/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while(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i ≤ </w:t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ub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AND temp ≠ NULL)</w:t>
      </w:r>
    </w:p>
    <w:p w:rsidR="00B801B8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{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lastRenderedPageBreak/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if(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i ≥ </w:t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lb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)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{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print</w:t>
      </w:r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 xml:space="preserve"> "</w:t>
      </w:r>
      <w:proofErr w:type="spell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data</w:t>
      </w:r>
      <w:proofErr w:type="spell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”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}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proofErr w:type="gramStart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temp=</w:t>
      </w:r>
      <w:proofErr w:type="spellStart"/>
      <w:proofErr w:type="gramEnd"/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temp</w:t>
      </w:r>
      <w:r w:rsidRPr="000A067D">
        <w:rPr>
          <w:rFonts w:ascii="Times New Roman" w:eastAsia="Liberation Serif" w:hAnsi="Cambria Math" w:cs="Times New Roman"/>
          <w:iCs/>
          <w:sz w:val="20"/>
          <w:szCs w:val="20"/>
          <w:lang w:bidi="ar-SA"/>
        </w:rPr>
        <w:t>⇾</w:t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next</w:t>
      </w:r>
      <w:proofErr w:type="spellEnd"/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</w: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i=i+1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ab/>
        <w:t>}</w:t>
      </w:r>
    </w:p>
    <w:p w:rsidR="00A354A9" w:rsidRPr="000A067D" w:rsidRDefault="00A354A9" w:rsidP="00A354A9">
      <w:pPr>
        <w:autoSpaceDE w:val="0"/>
        <w:autoSpaceDN w:val="0"/>
        <w:adjustRightInd w:val="0"/>
        <w:spacing w:after="0" w:line="240" w:lineRule="auto"/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</w:pPr>
      <w:r w:rsidRPr="000A067D">
        <w:rPr>
          <w:rFonts w:ascii="Times New Roman" w:eastAsia="Liberation Serif" w:hAnsi="Times New Roman" w:cs="Times New Roman"/>
          <w:iCs/>
          <w:sz w:val="20"/>
          <w:szCs w:val="20"/>
          <w:lang w:bidi="ar-SA"/>
        </w:rPr>
        <w:t>}</w:t>
      </w:r>
    </w:p>
    <w:p w:rsidR="00542DF5" w:rsidRPr="000A067D" w:rsidRDefault="00BA55FD" w:rsidP="008D2C75">
      <w:pPr>
        <w:pStyle w:val="Heading1"/>
        <w:rPr>
          <w:rFonts w:ascii="Times New Roman" w:hAnsi="Times New Roman" w:cs="Times New Roman"/>
          <w:sz w:val="20"/>
          <w:szCs w:val="20"/>
        </w:rPr>
      </w:pPr>
      <w:r w:rsidRPr="000A067D">
        <w:rPr>
          <w:rFonts w:ascii="Times New Roman" w:hAnsi="Times New Roman" w:cs="Times New Roman"/>
          <w:sz w:val="20"/>
          <w:szCs w:val="20"/>
        </w:rPr>
        <w:t>SOURCE CODE:</w:t>
      </w:r>
    </w:p>
    <w:p w:rsidR="00200983" w:rsidRPr="000A067D" w:rsidRDefault="00200983" w:rsidP="00200983">
      <w:pPr>
        <w:pStyle w:val="Heading1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iostream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&gt;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cstdlib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&gt;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cstdio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&gt;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#include &lt;vector&gt;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#include "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..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myexception.h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"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using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namespace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std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using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namespace exception;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class DT&gt; class Node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: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DT data;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Node *next, *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Node(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DT, Node*, Node*);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class DT&gt; Node&lt;DT&gt;::Node(DT data, Node* next=NULL, Node*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=NULL)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Node&lt;DT&gt;: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:data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=data;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Node&lt;DT&gt;: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:next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=next;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Node&lt;DT&gt;: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: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prev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class DT&gt; class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length;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Node&lt;DT&gt; **head;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: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&lt;DT&gt;&amp;);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~</w:t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getLength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insert(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, DT);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 xml:space="preserve">DT 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remove(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 xml:space="preserve">DT&amp; 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operator[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](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 xml:space="preserve">DT 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get(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set(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, DT);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clear();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traverse();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vector&lt;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&gt; search(DT);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class DT&gt;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&lt;DT&gt;::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size=0)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try{</w:t>
      </w:r>
      <w:proofErr w:type="gramEnd"/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:head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=new Node&lt;DT&gt;*;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*(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::head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)=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NULL;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i=0;i&lt;size; i++) {</w:t>
      </w:r>
    </w:p>
    <w:p w:rsidR="00B801B8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Node&lt;DT&gt; *temp=*(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::head);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lastRenderedPageBreak/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*(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::head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)=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new Node&lt;DT&gt;((DT)0, temp);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:length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=0;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 xml:space="preserve">} 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catch(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bad_alloc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cerr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&lt;&lt;"ERROR :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bad_alloc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class DT&gt;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&lt;DT&gt;::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&lt;DT&gt;&amp; l)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try{</w:t>
      </w:r>
      <w:proofErr w:type="gramEnd"/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:head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=new Node&lt;DT&gt;*;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*(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::head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)=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NULL;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Node&lt;DT&gt; *temp1=*(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l.head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), **temp2=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::head; temp1!=NULL; temp1=temp1-&gt;next, temp2=&amp;((*temp2)-&gt;next))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*temp2=new Node&lt;DT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&gt;(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temp1-&gt;data);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:length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l.length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 xml:space="preserve">} 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catch(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bad_alloc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cerr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&lt;&lt;"ERROR :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bad_alloc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class DT&gt;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&lt;DT&gt;::~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Node&lt;DT&gt; **temp=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::head; *temp!=NULL;)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Node&lt;DT&gt; *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delnode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=*temp;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*temp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=(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*temp)-&gt;next;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delete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delnode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:length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=0;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delete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::head;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class DT&gt;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&lt;DT&gt;::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getLength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::length;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class DT&gt; void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&lt;DT&gt;::insert(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index, DT data)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if(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index&lt;0 || index&gt;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::length)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throw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IndexOutOfBoundsException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Node&lt;DT&gt; **temp=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:head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i=0; *temp!=NULL &amp;&amp; i&lt;index; temp=&amp;((*temp)-&gt;next), i++);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try{</w:t>
      </w:r>
      <w:proofErr w:type="gramEnd"/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 xml:space="preserve">Node&lt;DT&gt;*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=new Node&lt;DT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&gt;(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data, *temp, (*temp)-&gt;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*temp=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:length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++;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 xml:space="preserve">} 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catch(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bad_alloc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ex)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cerr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&lt;&lt;"ERROR :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bad_alloc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class DT&gt; DT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&lt;DT&gt;::remove(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index)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::length==0)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throw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LinkedListEmptyException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if(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index&lt;0 || index&gt;=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::length)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throw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IndexOutOfBoundsException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Node&lt;DT&gt; **temp=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:head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i=0; *temp!=NULL &amp;&amp; i&lt;index; temp=&amp;((*temp)-&gt;next), i++);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Node&lt;DT&gt; *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delnode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=*temp;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*temp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=(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*temp)-&gt;next;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(*temp)-&gt;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delnode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B801B8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DT data=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delnode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-&gt;data;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lastRenderedPageBreak/>
        <w:tab/>
        <w:t xml:space="preserve">delete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delnode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:length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--;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data;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class DT&gt; DT&amp;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&lt;DT&gt;::operator[](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index)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::length==0)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throw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LinkedListEmptyException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if(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index&lt;0 || index&gt;=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::length)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throw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IndexOutOfBoundsException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Node&lt;DT&gt; *temp=*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::head;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i=0; temp!=NULL &amp;&amp; i&lt;index; temp=temp-&gt;next, i++);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temp-&gt;data;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class DT&gt; DT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&lt;DT&gt;::get(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index)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::length==0)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throw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LinkedListEmptyException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if(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index&lt;0 || index&gt;=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::length)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throw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IndexOutOfBoundsException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Node&lt;DT&gt; *temp=*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::head;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i=0; temp!=NULL &amp;&amp; i&lt;index; temp=temp-&gt;next, i++);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temp-&gt;data;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class DT&gt; void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&lt;DT&gt;::set(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index, DT data)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::length==0)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throw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LinkedListEmptyException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if(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index&lt;0 || index&gt;=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::length)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throw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IndexOutOfBoundsException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Node&lt;DT&gt; *temp=*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::head;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i=0; temp!=NULL &amp;&amp; i&lt;index; temp=temp-&gt;next, i++);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temp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-&gt;data=data;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class DT&gt; void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&lt;DT&gt;::clear()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::length==0)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throw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LinkedListEmptyException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Node&lt;DT&gt; **temp=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::head; *temp!=NULL;)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Node&lt;DT&gt; *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delnode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=*temp;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*temp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=(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*temp)-&gt;next;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delete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delnode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:length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=0;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class DT&gt; void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&lt;DT&gt;::traverse()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i=0; i&lt;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getLength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 i++)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&lt;&lt;i&lt;&lt;" -&gt; "&lt;&lt;get(i)&lt;&lt;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class DT&gt;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ostream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&amp; operator&lt;&lt;(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ostream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&amp;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os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 l)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os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&lt;&lt;"{";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i=0; i&lt;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l.getLength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 i++)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os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&lt;&lt;(i==0?"":",")&lt;&lt;l[i];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os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&lt;&lt;"}";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os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template&lt;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class DT&gt; vector&lt;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&lt;DT&gt;::search(DT e)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vector&lt;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&gt; result;</w:t>
      </w:r>
    </w:p>
    <w:p w:rsidR="00B801B8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Node&lt;DT&gt; **temp=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: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:head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705F6E" w:rsidRDefault="00705F6E">
      <w:pPr>
        <w:rPr>
          <w:rFonts w:ascii="Courier New" w:hAnsi="Courier New" w:cs="Courier New"/>
          <w:sz w:val="20"/>
          <w:szCs w:val="20"/>
        </w:rPr>
      </w:pPr>
    </w:p>
    <w:p w:rsidR="00705F6E" w:rsidRDefault="00705F6E">
      <w:pPr>
        <w:rPr>
          <w:rFonts w:ascii="Courier New" w:hAnsi="Courier New" w:cs="Courier New"/>
          <w:sz w:val="20"/>
          <w:szCs w:val="20"/>
        </w:rPr>
      </w:pPr>
    </w:p>
    <w:p w:rsidR="00705F6E" w:rsidRDefault="00705F6E">
      <w:pPr>
        <w:rPr>
          <w:rFonts w:ascii="Courier New" w:hAnsi="Courier New" w:cs="Courier New"/>
          <w:sz w:val="20"/>
          <w:szCs w:val="20"/>
        </w:rPr>
      </w:pPr>
    </w:p>
    <w:p w:rsidR="00705F6E" w:rsidRDefault="00705F6E">
      <w:pPr>
        <w:rPr>
          <w:rFonts w:ascii="Courier New" w:hAnsi="Courier New" w:cs="Courier New"/>
          <w:sz w:val="20"/>
          <w:szCs w:val="20"/>
        </w:rPr>
      </w:pPr>
    </w:p>
    <w:p w:rsidR="00705F6E" w:rsidRDefault="00705F6E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77245A18" wp14:editId="48A142AE">
            <wp:extent cx="5846400" cy="294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62" t="3136" r="48237" b="52109"/>
                    <a:stretch/>
                  </pic:blipFill>
                  <pic:spPr bwMode="auto">
                    <a:xfrm>
                      <a:off x="0" y="0"/>
                      <a:ext cx="5846400" cy="29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F6E" w:rsidRDefault="002C6A9B" w:rsidP="002C6A9B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Fig 1: Insertion</w:t>
      </w:r>
    </w:p>
    <w:p w:rsidR="002C6A9B" w:rsidRDefault="00705F6E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328ACB49" wp14:editId="11A57941">
            <wp:extent cx="5846400" cy="294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62" t="2851" r="48237" b="52394"/>
                    <a:stretch/>
                  </pic:blipFill>
                  <pic:spPr bwMode="auto">
                    <a:xfrm>
                      <a:off x="0" y="0"/>
                      <a:ext cx="5846400" cy="29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1B8" w:rsidRDefault="002C6A9B" w:rsidP="002C6A9B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Fig 2: Deletion</w:t>
      </w:r>
      <w:r w:rsidR="00B801B8">
        <w:rPr>
          <w:rFonts w:ascii="Courier New" w:hAnsi="Courier New" w:cs="Courier New"/>
          <w:sz w:val="20"/>
          <w:szCs w:val="20"/>
        </w:rPr>
        <w:br w:type="page"/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lastRenderedPageBreak/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i=0; *temp!=NULL; temp=&amp;((*temp)-&gt;next), i++)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if(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(*temp)-&gt;data==e)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r w:rsidRPr="000A067D">
        <w:rPr>
          <w:rFonts w:ascii="Courier New" w:hAnsi="Courier New" w:cs="Courier New"/>
          <w:sz w:val="20"/>
          <w:szCs w:val="20"/>
        </w:rPr>
        <w:t>result.push_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back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i);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result;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0A067D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&gt; </w:t>
      </w:r>
      <w:proofErr w:type="gramStart"/>
      <w:r w:rsidRPr="000A067D">
        <w:rPr>
          <w:rFonts w:ascii="Courier New" w:hAnsi="Courier New" w:cs="Courier New"/>
          <w:sz w:val="20"/>
          <w:szCs w:val="20"/>
        </w:rPr>
        <w:t>l(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5);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choice=1, e,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idx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vector&lt;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search_result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choice)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system(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cls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");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&lt;&lt;"DOUBLY LINKED LIST"&lt;&lt;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&lt;&lt;"1.Insert at any index"&lt;&lt;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 xml:space="preserve">    &lt;&lt;"2.Delete at any index"&lt;&lt;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 xml:space="preserve">    &lt;&lt;"3.Delete a specific data"&lt;&lt;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 xml:space="preserve">    &lt;&lt;"4.Search"&lt;&lt;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 xml:space="preserve">    &lt;&lt;"5.Display"&lt;&lt;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 xml:space="preserve">    &lt;&lt;"0.Exit"&lt;&lt;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 xml:space="preserve">    &lt;&lt;"Enter your choice_";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cin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&gt;&gt;choice;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switch(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choice)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case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0: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case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1: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&lt;&lt;"Enter an element : ";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cin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&gt;&gt;e;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&lt;&lt;"Enter the index to be inserted at : ";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cin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&gt;&gt;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idx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try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l.insert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idx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, e);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}catch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IndexOutOfBoundsException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ex)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&lt;&lt;"Error : 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ex.getMessage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case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2: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&lt;&lt;"Enter the index : ";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cin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&gt;&gt;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idx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try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l.remove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idx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&lt;&lt;"Deleted at index 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idx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}catch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IndexOutOfBoundsException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ex)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&lt;&lt;"Error : 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ex.getMessage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}catch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LinkedListEmptyException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ex)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&lt;&lt;"Error : 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ex.getMessage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case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3: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&lt;&lt;"Enter an element : ";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cin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&gt;&gt;e;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r w:rsidRPr="000A067D">
        <w:rPr>
          <w:rFonts w:ascii="Courier New" w:hAnsi="Courier New" w:cs="Courier New"/>
          <w:sz w:val="20"/>
          <w:szCs w:val="20"/>
        </w:rPr>
        <w:t>search_result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=</w:t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l.search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e);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search_result.empty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())</w:t>
      </w:r>
    </w:p>
    <w:p w:rsidR="00B801B8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&lt;&lt;"Not found"&lt;&lt;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705F6E" w:rsidRDefault="00705F6E" w:rsidP="00705F6E">
      <w:pPr>
        <w:pStyle w:val="Heading1"/>
        <w:rPr>
          <w:noProof/>
          <w:lang w:bidi="ar-SA"/>
        </w:rPr>
      </w:pPr>
    </w:p>
    <w:p w:rsidR="00705F6E" w:rsidRDefault="00705F6E" w:rsidP="00705F6E">
      <w:pPr>
        <w:pStyle w:val="Heading1"/>
        <w:rPr>
          <w:noProof/>
          <w:lang w:bidi="ar-SA"/>
        </w:rPr>
      </w:pPr>
    </w:p>
    <w:p w:rsidR="00705F6E" w:rsidRDefault="00705F6E" w:rsidP="00705F6E">
      <w:pPr>
        <w:pStyle w:val="Heading1"/>
        <w:rPr>
          <w:noProof/>
          <w:lang w:bidi="ar-SA"/>
        </w:rPr>
      </w:pPr>
    </w:p>
    <w:p w:rsidR="00705F6E" w:rsidRDefault="00705F6E" w:rsidP="00705F6E">
      <w:pPr>
        <w:pStyle w:val="Heading1"/>
        <w:rPr>
          <w:noProof/>
          <w:lang w:bidi="ar-SA"/>
        </w:rPr>
      </w:pPr>
    </w:p>
    <w:p w:rsidR="00705F6E" w:rsidRDefault="00705F6E" w:rsidP="00705F6E">
      <w:pPr>
        <w:pStyle w:val="Heading1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6D87DFB4" wp14:editId="109DFC12">
            <wp:extent cx="5842800" cy="293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63" t="3136" r="48718" b="52679"/>
                    <a:stretch/>
                  </pic:blipFill>
                  <pic:spPr bwMode="auto">
                    <a:xfrm>
                      <a:off x="0" y="0"/>
                      <a:ext cx="5842800" cy="2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9B" w:rsidRPr="002C6A9B" w:rsidRDefault="002C6A9B" w:rsidP="002C6A9B">
      <w:pPr>
        <w:jc w:val="center"/>
        <w:rPr>
          <w:lang w:bidi="ar-SA"/>
        </w:rPr>
      </w:pPr>
      <w:r>
        <w:rPr>
          <w:lang w:bidi="ar-SA"/>
        </w:rPr>
        <w:t>Fig 3: Insertion</w:t>
      </w:r>
    </w:p>
    <w:p w:rsidR="00705F6E" w:rsidRDefault="00705F6E" w:rsidP="00705F6E">
      <w:pPr>
        <w:pStyle w:val="Heading1"/>
        <w:rPr>
          <w:noProof/>
          <w:lang w:bidi="ar-SA"/>
        </w:rPr>
      </w:pPr>
    </w:p>
    <w:p w:rsidR="00705F6E" w:rsidRDefault="00705F6E" w:rsidP="00705F6E">
      <w:pPr>
        <w:pStyle w:val="Heading1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17DC05CC" wp14:editId="6ED732FB">
            <wp:extent cx="5850000" cy="296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03" t="3136" r="48397" b="51824"/>
                    <a:stretch/>
                  </pic:blipFill>
                  <pic:spPr bwMode="auto">
                    <a:xfrm>
                      <a:off x="0" y="0"/>
                      <a:ext cx="5850000" cy="29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9B" w:rsidRPr="002C6A9B" w:rsidRDefault="002C6A9B" w:rsidP="002C6A9B">
      <w:pPr>
        <w:jc w:val="center"/>
        <w:rPr>
          <w:lang w:bidi="ar-SA"/>
        </w:rPr>
      </w:pPr>
      <w:r>
        <w:rPr>
          <w:lang w:bidi="ar-SA"/>
        </w:rPr>
        <w:t>Fig 4: Insertion</w:t>
      </w:r>
    </w:p>
    <w:p w:rsidR="00705F6E" w:rsidRDefault="00705F6E" w:rsidP="00705F6E">
      <w:pPr>
        <w:pStyle w:val="Heading1"/>
        <w:rPr>
          <w:noProof/>
          <w:lang w:bidi="ar-SA"/>
        </w:rPr>
      </w:pPr>
    </w:p>
    <w:p w:rsidR="00B801B8" w:rsidRDefault="00B801B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else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if(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search_result.size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()==1)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l.remove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search_result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[0]);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&lt;&lt;"Deleted  at index 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search_result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[0]&lt;&lt;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else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&lt;&lt;"Match found at index ";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i=0; i&lt;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search_result.size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 i++)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search_result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[i]&lt;&lt;",";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&lt;&lt;"Do you want to remove all 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occurance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(y=1/n=0) : 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cin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&gt;&gt;choice;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switch(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choice)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case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1: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i=0; i&lt;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search_result.size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 i++)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l.remove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search_result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[i]-i);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case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0: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&lt;&lt;"Enter index : ";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cin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&gt;&gt;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idx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if(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l[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idx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]==e)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l.remove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idx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else</w:t>
      </w:r>
      <w:proofErr w:type="gramEnd"/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&lt;&lt;"Wrong index"&lt;&lt;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choice=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3;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case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4: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&lt;&lt;"Enter an element : ";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cin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&gt;&gt;e;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r w:rsidRPr="000A067D">
        <w:rPr>
          <w:rFonts w:ascii="Courier New" w:hAnsi="Courier New" w:cs="Courier New"/>
          <w:sz w:val="20"/>
          <w:szCs w:val="20"/>
        </w:rPr>
        <w:t>search_result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=</w:t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l.search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e);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search_result.empty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&lt;&lt;"Not found"&lt;&lt;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else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{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&lt;&lt;"Match found at index ";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0A067D">
        <w:rPr>
          <w:rFonts w:ascii="Courier New" w:hAnsi="Courier New" w:cs="Courier New"/>
          <w:sz w:val="20"/>
          <w:szCs w:val="20"/>
        </w:rPr>
        <w:t>int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 xml:space="preserve"> i=0; i&lt;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search_result.size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(); i++)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search_result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[i]&lt;&lt;",";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case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 xml:space="preserve"> 5: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l.traverse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gramStart"/>
      <w:r w:rsidRPr="000A067D">
        <w:rPr>
          <w:rFonts w:ascii="Courier New" w:hAnsi="Courier New" w:cs="Courier New"/>
          <w:sz w:val="20"/>
          <w:szCs w:val="20"/>
        </w:rPr>
        <w:t>default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: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cerr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&lt;&lt;"Wrong choice"&lt;&lt;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}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0A067D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  <w:t>&lt;&lt;"Press any key..."&lt;&lt;</w:t>
      </w:r>
      <w:proofErr w:type="spellStart"/>
      <w:r w:rsidRPr="000A067D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</w:r>
      <w:r w:rsidRPr="000A067D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0A067D">
        <w:rPr>
          <w:rFonts w:ascii="Courier New" w:hAnsi="Courier New" w:cs="Courier New"/>
          <w:sz w:val="20"/>
          <w:szCs w:val="20"/>
        </w:rPr>
        <w:t>getchar</w:t>
      </w:r>
      <w:proofErr w:type="spellEnd"/>
      <w:r w:rsidRPr="000A067D">
        <w:rPr>
          <w:rFonts w:ascii="Courier New" w:hAnsi="Courier New" w:cs="Courier New"/>
          <w:sz w:val="20"/>
          <w:szCs w:val="20"/>
        </w:rPr>
        <w:t>(</w:t>
      </w:r>
      <w:proofErr w:type="gramEnd"/>
      <w:r w:rsidRPr="000A067D">
        <w:rPr>
          <w:rFonts w:ascii="Courier New" w:hAnsi="Courier New" w:cs="Courier New"/>
          <w:sz w:val="20"/>
          <w:szCs w:val="20"/>
        </w:rPr>
        <w:t>);</w:t>
      </w:r>
    </w:p>
    <w:p w:rsidR="008E54C8" w:rsidRPr="000A067D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ab/>
        <w:t>}</w:t>
      </w:r>
    </w:p>
    <w:p w:rsidR="00B801B8" w:rsidRDefault="008E54C8" w:rsidP="008E54C8">
      <w:pPr>
        <w:spacing w:after="0"/>
        <w:rPr>
          <w:rFonts w:ascii="Courier New" w:hAnsi="Courier New" w:cs="Courier New"/>
          <w:sz w:val="20"/>
          <w:szCs w:val="20"/>
        </w:rPr>
      </w:pPr>
      <w:r w:rsidRPr="000A067D">
        <w:rPr>
          <w:rFonts w:ascii="Courier New" w:hAnsi="Courier New" w:cs="Courier New"/>
          <w:sz w:val="20"/>
          <w:szCs w:val="20"/>
        </w:rPr>
        <w:t>}</w:t>
      </w:r>
    </w:p>
    <w:p w:rsidR="00705F6E" w:rsidRDefault="00705F6E" w:rsidP="00705F6E">
      <w:pPr>
        <w:pStyle w:val="Heading1"/>
      </w:pPr>
    </w:p>
    <w:p w:rsidR="00705F6E" w:rsidRDefault="00705F6E" w:rsidP="00705F6E">
      <w:pPr>
        <w:pStyle w:val="Heading1"/>
      </w:pPr>
    </w:p>
    <w:p w:rsidR="00705F6E" w:rsidRDefault="00705F6E" w:rsidP="00705F6E">
      <w:pPr>
        <w:pStyle w:val="Heading1"/>
      </w:pPr>
    </w:p>
    <w:p w:rsidR="00705F6E" w:rsidRDefault="00705F6E" w:rsidP="00705F6E">
      <w:pPr>
        <w:pStyle w:val="Heading1"/>
      </w:pPr>
    </w:p>
    <w:p w:rsidR="00705F6E" w:rsidRDefault="00705F6E" w:rsidP="00705F6E">
      <w:pPr>
        <w:pStyle w:val="Heading1"/>
      </w:pPr>
      <w:r>
        <w:rPr>
          <w:noProof/>
          <w:lang w:bidi="ar-SA"/>
        </w:rPr>
        <w:drawing>
          <wp:inline distT="0" distB="0" distL="0" distR="0" wp14:anchorId="41BAD740" wp14:editId="37E0790F">
            <wp:extent cx="5846400" cy="294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23" t="3136" r="48398" b="52394"/>
                    <a:stretch/>
                  </pic:blipFill>
                  <pic:spPr bwMode="auto">
                    <a:xfrm>
                      <a:off x="0" y="0"/>
                      <a:ext cx="5846400" cy="29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9B" w:rsidRPr="002C6A9B" w:rsidRDefault="002C6A9B" w:rsidP="002C6A9B">
      <w:pPr>
        <w:jc w:val="center"/>
      </w:pPr>
      <w:r>
        <w:t>Fig 5: Search</w:t>
      </w:r>
    </w:p>
    <w:p w:rsidR="00705F6E" w:rsidRDefault="00705F6E" w:rsidP="00705F6E">
      <w:pPr>
        <w:pStyle w:val="Heading1"/>
      </w:pPr>
    </w:p>
    <w:p w:rsidR="00705F6E" w:rsidRDefault="00705F6E" w:rsidP="00705F6E">
      <w:pPr>
        <w:pStyle w:val="Heading1"/>
      </w:pPr>
      <w:r>
        <w:rPr>
          <w:noProof/>
          <w:lang w:bidi="ar-SA"/>
        </w:rPr>
        <w:drawing>
          <wp:inline distT="0" distB="0" distL="0" distR="0" wp14:anchorId="399100E0" wp14:editId="0ADB75B5">
            <wp:extent cx="5846400" cy="299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23" t="2566" r="48397" b="52109"/>
                    <a:stretch/>
                  </pic:blipFill>
                  <pic:spPr bwMode="auto">
                    <a:xfrm>
                      <a:off x="0" y="0"/>
                      <a:ext cx="5846400" cy="29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9B" w:rsidRPr="002C6A9B" w:rsidRDefault="002C6A9B" w:rsidP="002C6A9B">
      <w:pPr>
        <w:jc w:val="center"/>
      </w:pPr>
      <w:r>
        <w:t>Fig 6: Delete specific data</w:t>
      </w:r>
      <w:bookmarkStart w:id="0" w:name="_GoBack"/>
      <w:bookmarkEnd w:id="0"/>
    </w:p>
    <w:p w:rsidR="00B801B8" w:rsidRDefault="00B801B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5404BD" w:rsidRPr="000A067D" w:rsidRDefault="005404BD" w:rsidP="005404BD">
      <w:pPr>
        <w:pStyle w:val="Heading1"/>
        <w:rPr>
          <w:rFonts w:ascii="Times New Roman" w:hAnsi="Times New Roman" w:cs="Times New Roman"/>
          <w:sz w:val="20"/>
          <w:szCs w:val="20"/>
        </w:rPr>
      </w:pPr>
      <w:r w:rsidRPr="000A067D">
        <w:rPr>
          <w:rFonts w:ascii="Times New Roman" w:hAnsi="Times New Roman" w:cs="Times New Roman"/>
          <w:sz w:val="20"/>
          <w:szCs w:val="20"/>
        </w:rPr>
        <w:lastRenderedPageBreak/>
        <w:t>RESULT:</w:t>
      </w:r>
    </w:p>
    <w:p w:rsidR="005404BD" w:rsidRPr="000A067D" w:rsidRDefault="005404BD" w:rsidP="005404BD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0A067D">
        <w:rPr>
          <w:rFonts w:ascii="Times New Roman" w:hAnsi="Times New Roman" w:cs="Times New Roman"/>
          <w:sz w:val="20"/>
          <w:szCs w:val="20"/>
        </w:rPr>
        <w:t>The experiment was run successfully.  It gave result as expected.</w:t>
      </w:r>
    </w:p>
    <w:sectPr w:rsidR="005404BD" w:rsidRPr="000A067D" w:rsidSect="00812FD6">
      <w:pgSz w:w="11907" w:h="16839" w:code="9"/>
      <w:pgMar w:top="1080" w:right="1440" w:bottom="1440" w:left="270" w:header="720" w:footer="720" w:gutter="72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66EB" w:rsidRDefault="002966EB" w:rsidP="00715878">
      <w:pPr>
        <w:spacing w:after="0" w:line="240" w:lineRule="auto"/>
      </w:pPr>
      <w:r>
        <w:separator/>
      </w:r>
    </w:p>
  </w:endnote>
  <w:endnote w:type="continuationSeparator" w:id="0">
    <w:p w:rsidR="002966EB" w:rsidRDefault="002966EB" w:rsidP="00715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MS PMincho"/>
    <w:charset w:val="8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66EB" w:rsidRDefault="002966EB" w:rsidP="00715878">
      <w:pPr>
        <w:spacing w:after="0" w:line="240" w:lineRule="auto"/>
      </w:pPr>
      <w:r>
        <w:separator/>
      </w:r>
    </w:p>
  </w:footnote>
  <w:footnote w:type="continuationSeparator" w:id="0">
    <w:p w:rsidR="002966EB" w:rsidRDefault="002966EB" w:rsidP="007158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A48AACA6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05E98"/>
    <w:rsid w:val="000201D4"/>
    <w:rsid w:val="000949D9"/>
    <w:rsid w:val="000A067D"/>
    <w:rsid w:val="000D141C"/>
    <w:rsid w:val="000D452F"/>
    <w:rsid w:val="00151DF8"/>
    <w:rsid w:val="001A7BB7"/>
    <w:rsid w:val="001D7314"/>
    <w:rsid w:val="00200983"/>
    <w:rsid w:val="002132F6"/>
    <w:rsid w:val="002414FE"/>
    <w:rsid w:val="002966EB"/>
    <w:rsid w:val="002C36AC"/>
    <w:rsid w:val="002C6A9B"/>
    <w:rsid w:val="002D49B4"/>
    <w:rsid w:val="00326542"/>
    <w:rsid w:val="003324E2"/>
    <w:rsid w:val="003927BD"/>
    <w:rsid w:val="003C4C2D"/>
    <w:rsid w:val="003F52F9"/>
    <w:rsid w:val="003F75B2"/>
    <w:rsid w:val="00480874"/>
    <w:rsid w:val="00491FEA"/>
    <w:rsid w:val="004D69AE"/>
    <w:rsid w:val="004D7007"/>
    <w:rsid w:val="00501A70"/>
    <w:rsid w:val="00522E34"/>
    <w:rsid w:val="005404BD"/>
    <w:rsid w:val="00542DF5"/>
    <w:rsid w:val="00557DA8"/>
    <w:rsid w:val="00582A0A"/>
    <w:rsid w:val="00597AF5"/>
    <w:rsid w:val="005B2024"/>
    <w:rsid w:val="005D030F"/>
    <w:rsid w:val="0066545C"/>
    <w:rsid w:val="006D1563"/>
    <w:rsid w:val="00705F6E"/>
    <w:rsid w:val="00715878"/>
    <w:rsid w:val="007245C0"/>
    <w:rsid w:val="00775B79"/>
    <w:rsid w:val="00781DD1"/>
    <w:rsid w:val="00784E25"/>
    <w:rsid w:val="007C5AA3"/>
    <w:rsid w:val="007E3A82"/>
    <w:rsid w:val="00812FD6"/>
    <w:rsid w:val="00844B59"/>
    <w:rsid w:val="008A5A2B"/>
    <w:rsid w:val="008D2C75"/>
    <w:rsid w:val="008E54C8"/>
    <w:rsid w:val="00927BAC"/>
    <w:rsid w:val="009602E0"/>
    <w:rsid w:val="00986583"/>
    <w:rsid w:val="009930F1"/>
    <w:rsid w:val="009B7330"/>
    <w:rsid w:val="009D756F"/>
    <w:rsid w:val="009E718A"/>
    <w:rsid w:val="00A354A9"/>
    <w:rsid w:val="00A502AE"/>
    <w:rsid w:val="00A96F47"/>
    <w:rsid w:val="00B730BC"/>
    <w:rsid w:val="00B80114"/>
    <w:rsid w:val="00B801B8"/>
    <w:rsid w:val="00BA55FD"/>
    <w:rsid w:val="00C14345"/>
    <w:rsid w:val="00CB4E4E"/>
    <w:rsid w:val="00D72B3B"/>
    <w:rsid w:val="00DF541D"/>
    <w:rsid w:val="00E024A3"/>
    <w:rsid w:val="00E07C81"/>
    <w:rsid w:val="00E57878"/>
    <w:rsid w:val="00E60017"/>
    <w:rsid w:val="00E67E0C"/>
    <w:rsid w:val="00E74669"/>
    <w:rsid w:val="00F05A72"/>
    <w:rsid w:val="00F05E98"/>
    <w:rsid w:val="00F55616"/>
    <w:rsid w:val="00F67475"/>
    <w:rsid w:val="00F71188"/>
    <w:rsid w:val="00F83AC3"/>
    <w:rsid w:val="00F87722"/>
    <w:rsid w:val="00F941C1"/>
    <w:rsid w:val="00FD7FBC"/>
    <w:rsid w:val="00FF1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C75"/>
  </w:style>
  <w:style w:type="paragraph" w:styleId="Heading1">
    <w:name w:val="heading 1"/>
    <w:basedOn w:val="Normal"/>
    <w:next w:val="Normal"/>
    <w:link w:val="Heading1Char"/>
    <w:uiPriority w:val="9"/>
    <w:qFormat/>
    <w:rsid w:val="008D2C75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2C75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C75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C75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C75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C75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C75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C75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C75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72B3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D2C7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2C7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2C75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C7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C7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C7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C75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C75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C7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D2C75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2C75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C75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D2C75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D2C75"/>
    <w:rPr>
      <w:b/>
      <w:bCs/>
    </w:rPr>
  </w:style>
  <w:style w:type="character" w:styleId="Emphasis">
    <w:name w:val="Emphasis"/>
    <w:uiPriority w:val="20"/>
    <w:qFormat/>
    <w:rsid w:val="008D2C75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8D2C7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D2C7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D2C75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D2C7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C75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C75"/>
    <w:rPr>
      <w:b/>
      <w:bCs/>
      <w:i/>
      <w:iCs/>
    </w:rPr>
  </w:style>
  <w:style w:type="character" w:styleId="SubtleEmphasis">
    <w:name w:val="Subtle Emphasis"/>
    <w:uiPriority w:val="19"/>
    <w:qFormat/>
    <w:rsid w:val="008D2C75"/>
    <w:rPr>
      <w:i/>
      <w:iCs/>
    </w:rPr>
  </w:style>
  <w:style w:type="character" w:styleId="IntenseEmphasis">
    <w:name w:val="Intense Emphasis"/>
    <w:uiPriority w:val="21"/>
    <w:qFormat/>
    <w:rsid w:val="008D2C75"/>
    <w:rPr>
      <w:b/>
      <w:bCs/>
    </w:rPr>
  </w:style>
  <w:style w:type="character" w:styleId="SubtleReference">
    <w:name w:val="Subtle Reference"/>
    <w:uiPriority w:val="31"/>
    <w:qFormat/>
    <w:rsid w:val="008D2C75"/>
    <w:rPr>
      <w:smallCaps/>
    </w:rPr>
  </w:style>
  <w:style w:type="character" w:styleId="IntenseReference">
    <w:name w:val="Intense Reference"/>
    <w:uiPriority w:val="32"/>
    <w:qFormat/>
    <w:rsid w:val="008D2C75"/>
    <w:rPr>
      <w:smallCaps/>
      <w:spacing w:val="5"/>
      <w:u w:val="single"/>
    </w:rPr>
  </w:style>
  <w:style w:type="character" w:styleId="BookTitle">
    <w:name w:val="Book Title"/>
    <w:uiPriority w:val="33"/>
    <w:qFormat/>
    <w:rsid w:val="008D2C75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2C75"/>
    <w:pPr>
      <w:outlineLvl w:val="9"/>
    </w:pPr>
  </w:style>
  <w:style w:type="paragraph" w:styleId="Header">
    <w:name w:val="header"/>
    <w:basedOn w:val="Normal"/>
    <w:link w:val="HeaderChar"/>
    <w:uiPriority w:val="99"/>
    <w:semiHidden/>
    <w:unhideWhenUsed/>
    <w:rsid w:val="00715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15878"/>
  </w:style>
  <w:style w:type="paragraph" w:styleId="Footer">
    <w:name w:val="footer"/>
    <w:basedOn w:val="Normal"/>
    <w:link w:val="FooterChar"/>
    <w:uiPriority w:val="99"/>
    <w:semiHidden/>
    <w:unhideWhenUsed/>
    <w:rsid w:val="00715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15878"/>
  </w:style>
  <w:style w:type="paragraph" w:styleId="BalloonText">
    <w:name w:val="Balloon Text"/>
    <w:basedOn w:val="Normal"/>
    <w:link w:val="BalloonTextChar"/>
    <w:uiPriority w:val="99"/>
    <w:semiHidden/>
    <w:unhideWhenUsed/>
    <w:rsid w:val="007158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8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.Sc.%20Experiment\templete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templete.dotx</Template>
  <TotalTime>65</TotalTime>
  <Pages>11</Pages>
  <Words>1531</Words>
  <Characters>8733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Rakesh</cp:lastModifiedBy>
  <cp:revision>44</cp:revision>
  <dcterms:created xsi:type="dcterms:W3CDTF">2012-08-06T16:27:00Z</dcterms:created>
  <dcterms:modified xsi:type="dcterms:W3CDTF">2012-10-15T12:48:00Z</dcterms:modified>
</cp:coreProperties>
</file>